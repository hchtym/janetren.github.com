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325F" w:rsidRPr="000103A8" w:rsidRDefault="000F5738" w:rsidP="000103A8">
      <w:r>
        <w:rPr>
          <w:noProof/>
        </w:rPr>
        <w:pict>
          <v:rect id="_x0000_s1100" style="position:absolute;left:0;text-align:left;margin-left:-.85pt;margin-top:-3.75pt;width:612pt;height:354.75pt;z-index:251663872;mso-position-horizontal-relative:page;mso-position-vertical-relative:page" o:regroupid="17" stroked="f">
            <v:fill rotate="t"/>
            <w10:wrap anchorx="page" anchory="page"/>
          </v:rect>
        </w:pict>
      </w:r>
    </w:p>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43466C" w:rsidRPr="000103A8" w:rsidRDefault="0043466C" w:rsidP="000103A8"/>
    <w:p w:rsidR="00762D22" w:rsidRPr="007E0746" w:rsidRDefault="00762D22" w:rsidP="000103A8">
      <w:pPr>
        <w:pStyle w:val="a9"/>
      </w:pPr>
    </w:p>
    <w:p w:rsidR="00762D22" w:rsidRDefault="000F5738" w:rsidP="000103A8">
      <w:pPr>
        <w:pStyle w:val="a9"/>
      </w:pPr>
      <w:r>
        <w:rPr>
          <w:noProof/>
        </w:rPr>
        <w:pict>
          <v:shapetype id="_x0000_t202" coordsize="21600,21600" o:spt="202" path="m,l,21600r21600,l21600,xe">
            <v:stroke joinstyle="miter"/>
            <v:path gradientshapeok="t" o:connecttype="rect"/>
          </v:shapetype>
          <v:shape id="_x0000_s1092" type="#_x0000_t202" style="position:absolute;left:0;text-align:left;margin-left:107.15pt;margin-top:351.85pt;width:485.35pt;height:101.15pt;z-index:251665920;mso-position-horizontal-relative:page;mso-position-vertical-relative:page" o:regroupid="18" fillcolor="#b02d20" stroked="f">
            <v:textbox style="mso-next-textbox:#_x0000_s1092" inset="2.16pt,41.04pt">
              <w:txbxContent>
                <w:p w:rsidR="006E126A" w:rsidRPr="00ED2040" w:rsidRDefault="006E126A" w:rsidP="000103A8">
                  <w:pPr>
                    <w:spacing w:line="240" w:lineRule="auto"/>
                    <w:rPr>
                      <w:b/>
                      <w:color w:val="FFFFFF" w:themeColor="background1"/>
                      <w:sz w:val="32"/>
                      <w:szCs w:val="32"/>
                    </w:rPr>
                  </w:pPr>
                  <w:r>
                    <w:t xml:space="preserve"> </w:t>
                  </w:r>
                </w:p>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txbxContent>
            </v:textbox>
            <w10:wrap anchorx="page" anchory="page"/>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3" type="#_x0000_t75" style="position:absolute;left:0;text-align:left;margin-left:-.85pt;margin-top:351.85pt;width:108pt;height:101.15pt;z-index:251666944;mso-position-horizontal-relative:page;mso-position-vertical-relative:page" o:regroupid="18">
            <v:imagedata r:id="rId11" o:title="final_boxsunlogo1"/>
            <w10:wrap anchorx="page" anchory="page"/>
          </v:shape>
        </w:pict>
      </w:r>
    </w:p>
    <w:p w:rsidR="00762D22" w:rsidRDefault="00762D22" w:rsidP="000103A8">
      <w:pPr>
        <w:pStyle w:val="a9"/>
      </w:pPr>
    </w:p>
    <w:p w:rsidR="00762D22" w:rsidRPr="000103A8" w:rsidRDefault="00762D22" w:rsidP="000103A8"/>
    <w:p w:rsidR="00762D22" w:rsidRPr="000103A8" w:rsidRDefault="006B6BD0" w:rsidP="000103A8">
      <w:r w:rsidRPr="000103A8">
        <w:tab/>
      </w:r>
      <w:r w:rsidRPr="000103A8">
        <w:tab/>
      </w:r>
      <w:r w:rsidRPr="000103A8">
        <w:tab/>
      </w:r>
      <w:r w:rsidRPr="000103A8">
        <w:tab/>
      </w:r>
      <w:r w:rsidRPr="000103A8">
        <w:tab/>
      </w:r>
      <w:r w:rsidRPr="000103A8">
        <w:tab/>
      </w:r>
      <w:r w:rsidRPr="000103A8">
        <w:tab/>
      </w:r>
      <w:r w:rsidRPr="000103A8">
        <w:tab/>
      </w:r>
      <w:r w:rsidRPr="000103A8">
        <w:tab/>
      </w:r>
      <w:r w:rsidRPr="000103A8">
        <w:tab/>
      </w:r>
      <w:r w:rsidRPr="000103A8">
        <w:tab/>
      </w:r>
    </w:p>
    <w:p w:rsidR="00BD15F2" w:rsidRPr="000103A8" w:rsidRDefault="00BD15F2" w:rsidP="000103A8"/>
    <w:p w:rsidR="00762D22" w:rsidRPr="000103A8" w:rsidRDefault="00762D22" w:rsidP="000103A8"/>
    <w:p w:rsidR="00762D22" w:rsidRPr="000103A8" w:rsidRDefault="000F5738" w:rsidP="000103A8">
      <w:r>
        <w:rPr>
          <w:noProof/>
        </w:rPr>
        <w:pict>
          <v:rect id="_x0000_s1101" style="position:absolute;left:0;text-align:left;margin-left:-.85pt;margin-top:453pt;width:612pt;height:419.05pt;z-index:251664896;mso-wrap-edited:f;mso-position-horizontal-relative:page;mso-position-vertical-relative:page" wrapcoords="-26 0 -26 21553 21600 21553 21600 0 -26 0" o:regroupid="17" stroked="f">
            <v:fill rotate="t"/>
            <v:textbox style="mso-next-textbox:#_x0000_s1101">
              <w:txbxContent>
                <w:p w:rsidR="006E126A" w:rsidRDefault="006E126A" w:rsidP="000103A8">
                  <w:pPr>
                    <w:rPr>
                      <w:lang w:eastAsia="zh-CN"/>
                    </w:rPr>
                  </w:pPr>
                  <w:r>
                    <w:tab/>
                  </w:r>
                  <w:r w:rsidRPr="00422301">
                    <w:tab/>
                  </w:r>
                  <w:r w:rsidRPr="00422301">
                    <w:tab/>
                  </w:r>
                  <w:r w:rsidRPr="00422301">
                    <w:tab/>
                  </w:r>
                  <w:r w:rsidRPr="00422301">
                    <w:tab/>
                  </w:r>
                  <w:r w:rsidRPr="00422301">
                    <w:tab/>
                  </w:r>
                </w:p>
                <w:p w:rsidR="006E126A" w:rsidRPr="00F42488" w:rsidRDefault="006E126A" w:rsidP="000103A8">
                  <w:pPr>
                    <w:ind w:left="720"/>
                    <w:rPr>
                      <w:b/>
                      <w:sz w:val="32"/>
                      <w:szCs w:val="32"/>
                    </w:rPr>
                  </w:pPr>
                  <w:r>
                    <w:rPr>
                      <w:rFonts w:hint="eastAsia"/>
                      <w:b/>
                      <w:sz w:val="32"/>
                      <w:szCs w:val="32"/>
                    </w:rPr>
                    <w:t>服务准备和</w:t>
                  </w:r>
                  <w:r w:rsidR="00471CD3">
                    <w:rPr>
                      <w:rFonts w:hint="eastAsia"/>
                      <w:b/>
                      <w:sz w:val="32"/>
                      <w:szCs w:val="32"/>
                    </w:rPr>
                    <w:t>过渡</w:t>
                  </w:r>
                  <w:r>
                    <w:rPr>
                      <w:rFonts w:hint="eastAsia"/>
                      <w:b/>
                      <w:sz w:val="32"/>
                      <w:szCs w:val="32"/>
                    </w:rPr>
                    <w:t>过程</w:t>
                  </w:r>
                </w:p>
                <w:p w:rsidR="006E126A" w:rsidRPr="0078405C" w:rsidRDefault="000F5738" w:rsidP="000103A8">
                  <w:pPr>
                    <w:ind w:left="720"/>
                    <w:rPr>
                      <w:b/>
                      <w:sz w:val="32"/>
                      <w:szCs w:val="32"/>
                    </w:rPr>
                  </w:pPr>
                  <w:fldSimple w:instr=" TITLE   \* MERGEFORMAT ">
                    <w:r w:rsidR="006E126A" w:rsidRPr="00EC13A6">
                      <w:rPr>
                        <w:b/>
                        <w:sz w:val="32"/>
                        <w:szCs w:val="32"/>
                      </w:rPr>
                      <w:t>Service Set Up and Transition Process</w:t>
                    </w:r>
                  </w:fldSimple>
                </w:p>
                <w:p w:rsidR="006E126A" w:rsidRDefault="006E126A" w:rsidP="00F42488">
                  <w:pPr>
                    <w:ind w:left="720"/>
                    <w:rPr>
                      <w:sz w:val="22"/>
                      <w:szCs w:val="22"/>
                      <w:lang w:eastAsia="zh-CN"/>
                    </w:rPr>
                  </w:pPr>
                  <w:r>
                    <w:rPr>
                      <w:rFonts w:hint="eastAsia"/>
                      <w:sz w:val="22"/>
                      <w:szCs w:val="22"/>
                      <w:lang w:eastAsia="zh-CN"/>
                    </w:rPr>
                    <w:t>文档版本号：</w:t>
                  </w:r>
                  <w:r>
                    <w:rPr>
                      <w:rFonts w:hint="eastAsia"/>
                      <w:sz w:val="22"/>
                      <w:szCs w:val="22"/>
                      <w:lang w:eastAsia="zh-CN"/>
                    </w:rPr>
                    <w:t>1.0</w:t>
                  </w:r>
                </w:p>
                <w:p w:rsidR="006E126A" w:rsidRPr="0078405C" w:rsidRDefault="006E126A" w:rsidP="00F42488">
                  <w:pPr>
                    <w:ind w:left="720"/>
                    <w:rPr>
                      <w:sz w:val="22"/>
                      <w:szCs w:val="22"/>
                    </w:rPr>
                  </w:pPr>
                  <w:r w:rsidRPr="0078405C">
                    <w:rPr>
                      <w:sz w:val="22"/>
                      <w:szCs w:val="22"/>
                    </w:rPr>
                    <w:t xml:space="preserve">Document Version: </w:t>
                  </w:r>
                  <w:r>
                    <w:rPr>
                      <w:sz w:val="22"/>
                      <w:szCs w:val="22"/>
                    </w:rPr>
                    <w:t>1.0</w:t>
                  </w:r>
                  <w:r>
                    <w:rPr>
                      <w:sz w:val="22"/>
                      <w:szCs w:val="22"/>
                    </w:rPr>
                    <w:tab/>
                  </w:r>
                  <w:r>
                    <w:rPr>
                      <w:sz w:val="22"/>
                      <w:szCs w:val="22"/>
                    </w:rPr>
                    <w:tab/>
                  </w:r>
                </w:p>
                <w:p w:rsidR="006E126A" w:rsidRDefault="006E126A" w:rsidP="00F42488">
                  <w:pPr>
                    <w:ind w:left="720"/>
                    <w:rPr>
                      <w:rFonts w:cs="Arial"/>
                      <w:sz w:val="22"/>
                      <w:szCs w:val="22"/>
                      <w:lang w:eastAsia="zh-CN"/>
                    </w:rPr>
                  </w:pPr>
                  <w:r>
                    <w:rPr>
                      <w:rFonts w:cs="Arial" w:hint="eastAsia"/>
                      <w:sz w:val="22"/>
                      <w:szCs w:val="22"/>
                      <w:lang w:eastAsia="zh-CN"/>
                    </w:rPr>
                    <w:t>日期：年</w:t>
                  </w:r>
                  <w:r>
                    <w:rPr>
                      <w:rFonts w:cs="Arial" w:hint="eastAsia"/>
                      <w:sz w:val="22"/>
                      <w:szCs w:val="22"/>
                      <w:lang w:eastAsia="zh-CN"/>
                    </w:rPr>
                    <w:t>-</w:t>
                  </w:r>
                  <w:r>
                    <w:rPr>
                      <w:rFonts w:cs="Arial" w:hint="eastAsia"/>
                      <w:sz w:val="22"/>
                      <w:szCs w:val="22"/>
                      <w:lang w:eastAsia="zh-CN"/>
                    </w:rPr>
                    <w:t>月</w:t>
                  </w:r>
                  <w:r>
                    <w:rPr>
                      <w:rFonts w:cs="Arial" w:hint="eastAsia"/>
                      <w:sz w:val="22"/>
                      <w:szCs w:val="22"/>
                      <w:lang w:eastAsia="zh-CN"/>
                    </w:rPr>
                    <w:t>-</w:t>
                  </w:r>
                  <w:r>
                    <w:rPr>
                      <w:rFonts w:cs="Arial" w:hint="eastAsia"/>
                      <w:sz w:val="22"/>
                      <w:szCs w:val="22"/>
                      <w:lang w:eastAsia="zh-CN"/>
                    </w:rPr>
                    <w:t>日</w:t>
                  </w:r>
                </w:p>
                <w:p w:rsidR="006E126A" w:rsidRPr="0078405C" w:rsidRDefault="006E126A" w:rsidP="00F42488">
                  <w:pPr>
                    <w:ind w:left="720"/>
                    <w:rPr>
                      <w:sz w:val="22"/>
                      <w:szCs w:val="22"/>
                      <w:lang w:eastAsia="zh-CN"/>
                    </w:rPr>
                  </w:pPr>
                  <w:r w:rsidRPr="0078405C">
                    <w:rPr>
                      <w:rFonts w:cs="Arial"/>
                      <w:sz w:val="22"/>
                      <w:szCs w:val="22"/>
                    </w:rPr>
                    <w:t xml:space="preserve">Date: </w:t>
                  </w:r>
                  <w:r w:rsidRPr="0078405C">
                    <w:rPr>
                      <w:sz w:val="22"/>
                      <w:szCs w:val="22"/>
                    </w:rPr>
                    <w:t>&lt;dd month, yyyy&gt;</w:t>
                  </w:r>
                </w:p>
                <w:p w:rsidR="006E126A" w:rsidRPr="00FC0D00" w:rsidRDefault="006E126A" w:rsidP="00F42488">
                  <w:pPr>
                    <w:ind w:left="720"/>
                    <w:rPr>
                      <w:color w:val="FFFFFF"/>
                      <w:lang w:eastAsia="zh-CN"/>
                    </w:rPr>
                  </w:pPr>
                  <w:r>
                    <w:rPr>
                      <w:rFonts w:hint="eastAsia"/>
                      <w:sz w:val="22"/>
                      <w:szCs w:val="22"/>
                      <w:lang w:eastAsia="zh-CN"/>
                    </w:rPr>
                    <w:t>作者：</w:t>
                  </w:r>
                  <w:r>
                    <w:rPr>
                      <w:sz w:val="22"/>
                      <w:szCs w:val="22"/>
                    </w:rPr>
                    <w:t>CoE-PPM</w:t>
                  </w:r>
                </w:p>
                <w:p w:rsidR="006E126A" w:rsidRDefault="006E126A" w:rsidP="00F42488">
                  <w:pPr>
                    <w:ind w:left="720"/>
                    <w:rPr>
                      <w:sz w:val="22"/>
                      <w:szCs w:val="22"/>
                      <w:lang w:eastAsia="zh-CN"/>
                    </w:rPr>
                  </w:pPr>
                  <w:r w:rsidRPr="0078405C">
                    <w:rPr>
                      <w:sz w:val="22"/>
                      <w:szCs w:val="22"/>
                    </w:rPr>
                    <w:t xml:space="preserve">Defined by: </w:t>
                  </w:r>
                  <w:r>
                    <w:rPr>
                      <w:sz w:val="22"/>
                      <w:szCs w:val="22"/>
                    </w:rPr>
                    <w:t>CoE-PPM</w:t>
                  </w:r>
                </w:p>
                <w:p w:rsidR="006E126A" w:rsidRPr="000A4D95" w:rsidRDefault="006E126A" w:rsidP="00F42488">
                  <w:pPr>
                    <w:ind w:left="720"/>
                    <w:rPr>
                      <w:color w:val="FFFFFF"/>
                      <w:lang w:eastAsia="zh-CN"/>
                    </w:rPr>
                  </w:pPr>
                </w:p>
                <w:p w:rsidR="006E126A" w:rsidRPr="0078405C" w:rsidRDefault="006E126A" w:rsidP="00F42488">
                  <w:pPr>
                    <w:ind w:left="720"/>
                    <w:rPr>
                      <w:sz w:val="20"/>
                      <w:szCs w:val="20"/>
                    </w:rPr>
                  </w:pPr>
                  <w:r w:rsidRPr="0078405C">
                    <w:rPr>
                      <w:sz w:val="20"/>
                      <w:szCs w:val="20"/>
                    </w:rPr>
                    <w:t xml:space="preserve">© </w:t>
                  </w:r>
                  <w:r w:rsidR="000F5738" w:rsidRPr="0078405C">
                    <w:rPr>
                      <w:sz w:val="20"/>
                      <w:szCs w:val="20"/>
                    </w:rPr>
                    <w:fldChar w:fldCharType="begin"/>
                  </w:r>
                  <w:r w:rsidRPr="0078405C">
                    <w:rPr>
                      <w:sz w:val="20"/>
                      <w:szCs w:val="20"/>
                    </w:rPr>
                    <w:instrText xml:space="preserve"> DATE  \@ "YYYY"  \* MERGEFORMAT </w:instrText>
                  </w:r>
                  <w:r w:rsidR="000F5738" w:rsidRPr="0078405C">
                    <w:rPr>
                      <w:sz w:val="20"/>
                      <w:szCs w:val="20"/>
                    </w:rPr>
                    <w:fldChar w:fldCharType="separate"/>
                  </w:r>
                  <w:r w:rsidR="006F6973">
                    <w:rPr>
                      <w:noProof/>
                      <w:sz w:val="20"/>
                      <w:szCs w:val="20"/>
                    </w:rPr>
                    <w:t>2010</w:t>
                  </w:r>
                  <w:r w:rsidR="000F5738" w:rsidRPr="0078405C">
                    <w:rPr>
                      <w:sz w:val="20"/>
                      <w:szCs w:val="20"/>
                    </w:rPr>
                    <w:fldChar w:fldCharType="end"/>
                  </w:r>
                  <w:r w:rsidRPr="0078405C">
                    <w:rPr>
                      <w:sz w:val="20"/>
                      <w:szCs w:val="20"/>
                    </w:rPr>
                    <w:t xml:space="preserve"> SunGard</w:t>
                  </w:r>
                </w:p>
                <w:p w:rsidR="006E126A" w:rsidRPr="00250896" w:rsidRDefault="006E126A" w:rsidP="00F42488">
                  <w:pPr>
                    <w:ind w:left="720"/>
                    <w:rPr>
                      <w:sz w:val="20"/>
                      <w:szCs w:val="20"/>
                      <w:lang w:eastAsia="zh-CN"/>
                    </w:rPr>
                  </w:pPr>
                  <w:r w:rsidRPr="00CB6DE7">
                    <w:rPr>
                      <w:rFonts w:hint="eastAsia"/>
                      <w:sz w:val="20"/>
                      <w:szCs w:val="20"/>
                    </w:rPr>
                    <w:t xml:space="preserve">SunGuard </w:t>
                  </w:r>
                  <w:r w:rsidRPr="00CB6DE7">
                    <w:rPr>
                      <w:rFonts w:hint="eastAsia"/>
                      <w:sz w:val="20"/>
                      <w:szCs w:val="20"/>
                    </w:rPr>
                    <w:t>和</w:t>
                  </w:r>
                  <w:r w:rsidRPr="00CB6DE7">
                    <w:rPr>
                      <w:rFonts w:hint="eastAsia"/>
                      <w:sz w:val="20"/>
                      <w:szCs w:val="20"/>
                    </w:rPr>
                    <w:t>SunGard</w:t>
                  </w:r>
                  <w:r w:rsidRPr="00CB6DE7">
                    <w:rPr>
                      <w:rFonts w:hint="eastAsia"/>
                      <w:sz w:val="20"/>
                      <w:szCs w:val="20"/>
                    </w:rPr>
                    <w:t>的标志为</w:t>
                  </w:r>
                  <w:r w:rsidRPr="00CB6DE7">
                    <w:rPr>
                      <w:rFonts w:hint="eastAsia"/>
                      <w:sz w:val="20"/>
                      <w:szCs w:val="20"/>
                    </w:rPr>
                    <w:t xml:space="preserve"> SunGuard </w:t>
                  </w:r>
                  <w:r w:rsidRPr="00CB6DE7">
                    <w:rPr>
                      <w:rFonts w:hint="eastAsia"/>
                      <w:sz w:val="20"/>
                      <w:szCs w:val="20"/>
                    </w:rPr>
                    <w:t>数据系统公司或其在美国以及世界上其他国家的</w:t>
                  </w:r>
                  <w:r w:rsidRPr="00CB6DE7">
                    <w:rPr>
                      <w:rFonts w:hint="eastAsia"/>
                      <w:sz w:val="20"/>
                      <w:szCs w:val="20"/>
                    </w:rPr>
                    <w:t xml:space="preserve">SunGard </w:t>
                  </w:r>
                  <w:r w:rsidRPr="00CB6DE7">
                    <w:rPr>
                      <w:rFonts w:hint="eastAsia"/>
                      <w:sz w:val="20"/>
                      <w:szCs w:val="20"/>
                    </w:rPr>
                    <w:t>的下属公司的商标或注册商标。</w:t>
                  </w:r>
                  <w:r w:rsidRPr="00CB6DE7">
                    <w:rPr>
                      <w:rFonts w:hint="eastAsia"/>
                      <w:sz w:val="20"/>
                      <w:szCs w:val="20"/>
                    </w:rPr>
                    <w:t xml:space="preserve"> </w:t>
                  </w:r>
                  <w:r w:rsidRPr="00CB6DE7">
                    <w:rPr>
                      <w:rFonts w:hint="eastAsia"/>
                      <w:sz w:val="20"/>
                      <w:szCs w:val="20"/>
                    </w:rPr>
                    <w:t>其他的商标名为各自所有者的商标或者注册商标。</w:t>
                  </w:r>
                </w:p>
                <w:p w:rsidR="006E126A" w:rsidRPr="0078405C" w:rsidRDefault="006E126A" w:rsidP="00F42488">
                  <w:pPr>
                    <w:ind w:left="720"/>
                    <w:rPr>
                      <w:sz w:val="20"/>
                      <w:szCs w:val="20"/>
                    </w:rPr>
                  </w:pPr>
                  <w:r w:rsidRPr="0078405C">
                    <w:rPr>
                      <w:sz w:val="20"/>
                      <w:szCs w:val="20"/>
                    </w:rPr>
                    <w:t xml:space="preserve">© </w:t>
                  </w:r>
                  <w:r w:rsidR="000F5738" w:rsidRPr="0078405C">
                    <w:rPr>
                      <w:sz w:val="20"/>
                      <w:szCs w:val="20"/>
                    </w:rPr>
                    <w:fldChar w:fldCharType="begin"/>
                  </w:r>
                  <w:r w:rsidRPr="0078405C">
                    <w:rPr>
                      <w:sz w:val="20"/>
                      <w:szCs w:val="20"/>
                    </w:rPr>
                    <w:instrText xml:space="preserve"> DATE  \@ "YYYY"  \* MERGEFORMAT </w:instrText>
                  </w:r>
                  <w:r w:rsidR="000F5738" w:rsidRPr="0078405C">
                    <w:rPr>
                      <w:sz w:val="20"/>
                      <w:szCs w:val="20"/>
                    </w:rPr>
                    <w:fldChar w:fldCharType="separate"/>
                  </w:r>
                  <w:r w:rsidR="006F6973">
                    <w:rPr>
                      <w:noProof/>
                      <w:sz w:val="20"/>
                      <w:szCs w:val="20"/>
                    </w:rPr>
                    <w:t>2010</w:t>
                  </w:r>
                  <w:r w:rsidR="000F5738" w:rsidRPr="0078405C">
                    <w:rPr>
                      <w:sz w:val="20"/>
                      <w:szCs w:val="20"/>
                    </w:rPr>
                    <w:fldChar w:fldCharType="end"/>
                  </w:r>
                  <w:r w:rsidRPr="0078405C">
                    <w:rPr>
                      <w:sz w:val="20"/>
                      <w:szCs w:val="20"/>
                    </w:rPr>
                    <w:t xml:space="preserve"> SunGard</w:t>
                  </w:r>
                </w:p>
                <w:p w:rsidR="006E126A" w:rsidRPr="0078405C" w:rsidRDefault="006E126A" w:rsidP="00F42488">
                  <w:pPr>
                    <w:ind w:left="720"/>
                    <w:rPr>
                      <w:sz w:val="20"/>
                      <w:szCs w:val="20"/>
                    </w:rPr>
                  </w:pPr>
                  <w:r w:rsidRPr="0078405C">
                    <w:rPr>
                      <w:sz w:val="20"/>
                      <w:szCs w:val="20"/>
                    </w:rPr>
                    <w:t xml:space="preserve">SunGard and the SunGard logo are trademarks or registered trademarks of SunGard Data Systems Inc. or its subsidiaries in </w:t>
                  </w:r>
                </w:p>
                <w:p w:rsidR="006E126A" w:rsidRPr="00146F76" w:rsidRDefault="006E126A" w:rsidP="00F42488">
                  <w:pPr>
                    <w:ind w:left="720"/>
                    <w:rPr>
                      <w:rFonts w:cs="Arial"/>
                    </w:rPr>
                  </w:pPr>
                  <w:r w:rsidRPr="0078405C">
                    <w:rPr>
                      <w:sz w:val="20"/>
                      <w:szCs w:val="20"/>
                    </w:rPr>
                    <w:t>the U.S. and other countries. All other trade names are trademarks or registered trademarks of their respective holders</w:t>
                  </w:r>
                  <w:r w:rsidRPr="0078405C">
                    <w:rPr>
                      <w:color w:val="808080"/>
                      <w:sz w:val="20"/>
                      <w:szCs w:val="20"/>
                    </w:rPr>
                    <w:t>.</w:t>
                  </w:r>
                </w:p>
                <w:p w:rsidR="006E126A" w:rsidRPr="00422301" w:rsidRDefault="006E126A" w:rsidP="000103A8">
                  <w:pPr>
                    <w:pStyle w:val="a9"/>
                  </w:pPr>
                </w:p>
                <w:p w:rsidR="006E126A" w:rsidRPr="00422301" w:rsidRDefault="006E126A" w:rsidP="000103A8">
                  <w:pPr>
                    <w:pStyle w:val="a9"/>
                  </w:pPr>
                </w:p>
                <w:p w:rsidR="006E126A" w:rsidRPr="00422301" w:rsidRDefault="006E126A" w:rsidP="000103A8">
                  <w:pPr>
                    <w:pStyle w:val="a9"/>
                  </w:pPr>
                </w:p>
                <w:p w:rsidR="006E126A" w:rsidRPr="00422301" w:rsidRDefault="006E126A" w:rsidP="000103A8">
                  <w:pPr>
                    <w:pStyle w:val="a9"/>
                  </w:pPr>
                </w:p>
                <w:p w:rsidR="006E126A" w:rsidRPr="00422301" w:rsidRDefault="006E126A" w:rsidP="000103A8"/>
                <w:p w:rsidR="006E126A" w:rsidRDefault="006E126A" w:rsidP="000103A8">
                  <w:pPr>
                    <w:pStyle w:val="Copyright"/>
                  </w:pPr>
                </w:p>
                <w:p w:rsidR="006E126A" w:rsidRDefault="006E126A" w:rsidP="000103A8">
                  <w:pPr>
                    <w:pStyle w:val="Copyright"/>
                  </w:pPr>
                </w:p>
                <w:p w:rsidR="006E126A" w:rsidRDefault="006E126A" w:rsidP="000103A8">
                  <w:pPr>
                    <w:pStyle w:val="Copyright"/>
                  </w:pPr>
                </w:p>
                <w:p w:rsidR="006E126A" w:rsidRDefault="006E126A" w:rsidP="000103A8">
                  <w:pPr>
                    <w:pStyle w:val="Copyright"/>
                  </w:pPr>
                </w:p>
                <w:p w:rsidR="006E126A" w:rsidRDefault="006E126A" w:rsidP="000103A8">
                  <w:pPr>
                    <w:pStyle w:val="Copyright"/>
                  </w:pPr>
                </w:p>
                <w:p w:rsidR="006E126A" w:rsidRDefault="006E126A" w:rsidP="000103A8">
                  <w:pPr>
                    <w:pStyle w:val="Copyright"/>
                  </w:pPr>
                </w:p>
                <w:p w:rsidR="006E126A" w:rsidRDefault="006E126A" w:rsidP="000103A8">
                  <w:pPr>
                    <w:pStyle w:val="Copyright"/>
                  </w:pPr>
                </w:p>
                <w:p w:rsidR="006E126A" w:rsidRDefault="006E126A" w:rsidP="000103A8">
                  <w:pPr>
                    <w:pStyle w:val="Copyright"/>
                  </w:pPr>
                </w:p>
                <w:p w:rsidR="006E126A" w:rsidRDefault="006E126A" w:rsidP="000103A8">
                  <w:pPr>
                    <w:pStyle w:val="Copyright"/>
                  </w:pPr>
                </w:p>
                <w:p w:rsidR="006E126A" w:rsidRDefault="006E126A" w:rsidP="000103A8">
                  <w:pPr>
                    <w:pStyle w:val="Copyright"/>
                  </w:pPr>
                </w:p>
                <w:p w:rsidR="006E126A" w:rsidRDefault="006E126A" w:rsidP="000103A8">
                  <w:pPr>
                    <w:pStyle w:val="Copyright"/>
                  </w:pPr>
                </w:p>
                <w:p w:rsidR="006E126A" w:rsidRDefault="006E126A" w:rsidP="000103A8">
                  <w:pPr>
                    <w:pStyle w:val="Copyright"/>
                  </w:pPr>
                </w:p>
                <w:p w:rsidR="006E126A" w:rsidRPr="00422301" w:rsidRDefault="006E126A" w:rsidP="000103A8">
                  <w:pPr>
                    <w:pStyle w:val="Copyright"/>
                  </w:pPr>
                </w:p>
                <w:p w:rsidR="006E126A" w:rsidRPr="004C72FE" w:rsidRDefault="006E126A" w:rsidP="000103A8">
                  <w:pPr>
                    <w:pStyle w:val="Copyright"/>
                  </w:pPr>
                </w:p>
                <w:p w:rsidR="006E126A" w:rsidRDefault="006E126A" w:rsidP="000103A8">
                  <w:pPr>
                    <w:pStyle w:val="a9"/>
                  </w:pPr>
                  <w:r>
                    <w:tab/>
                  </w:r>
                  <w:r>
                    <w:tab/>
                  </w:r>
                  <w:r>
                    <w:tab/>
                  </w:r>
                  <w:r>
                    <w:tab/>
                  </w:r>
                </w:p>
                <w:p w:rsidR="006E126A" w:rsidRDefault="006E126A" w:rsidP="000103A8">
                  <w:r>
                    <w:tab/>
                  </w:r>
                  <w:r>
                    <w:tab/>
                  </w:r>
                  <w:r>
                    <w:tab/>
                  </w:r>
                  <w:r>
                    <w:tab/>
                  </w:r>
                  <w:r>
                    <w:tab/>
                  </w:r>
                  <w:r>
                    <w:tab/>
                  </w:r>
                </w:p>
              </w:txbxContent>
            </v:textbox>
            <w10:wrap anchorx="page" anchory="page"/>
          </v:rect>
        </w:pict>
      </w:r>
    </w:p>
    <w:p w:rsidR="006B2904" w:rsidRPr="000103A8" w:rsidRDefault="006B2904" w:rsidP="000103A8"/>
    <w:p w:rsidR="00176713" w:rsidRPr="000103A8" w:rsidRDefault="00176713" w:rsidP="000103A8"/>
    <w:p w:rsidR="00176713" w:rsidRPr="000103A8" w:rsidRDefault="00176713" w:rsidP="000103A8"/>
    <w:p w:rsidR="00176713" w:rsidRPr="000103A8" w:rsidRDefault="00176713" w:rsidP="000103A8"/>
    <w:p w:rsidR="0043466C" w:rsidRPr="00827F1E" w:rsidRDefault="00583476" w:rsidP="00827F1E">
      <w:pPr>
        <w:jc w:val="center"/>
        <w:rPr>
          <w:rFonts w:cs="Arial"/>
          <w:b/>
          <w:sz w:val="32"/>
          <w:szCs w:val="16"/>
        </w:rPr>
      </w:pPr>
      <w:r w:rsidRPr="000103A8">
        <w:br w:type="page"/>
      </w:r>
      <w:r w:rsidR="00827F1E" w:rsidRPr="00827F1E">
        <w:rPr>
          <w:rFonts w:cs="Arial" w:hint="eastAsia"/>
          <w:b/>
          <w:sz w:val="32"/>
          <w:szCs w:val="16"/>
        </w:rPr>
        <w:lastRenderedPageBreak/>
        <w:t>目录</w:t>
      </w:r>
    </w:p>
    <w:p w:rsidR="0043466C" w:rsidRPr="00F41FA3" w:rsidRDefault="0043466C" w:rsidP="000103A8">
      <w:pPr>
        <w:pStyle w:val="PlainHeading"/>
        <w:rPr>
          <w:szCs w:val="36"/>
        </w:rPr>
      </w:pPr>
      <w:r w:rsidRPr="00F41FA3">
        <w:t>Table of Contents</w:t>
      </w:r>
    </w:p>
    <w:p w:rsidR="00DF1D9C" w:rsidRDefault="000F5738">
      <w:pPr>
        <w:pStyle w:val="10"/>
        <w:rPr>
          <w:rFonts w:asciiTheme="minorHAnsi" w:hAnsiTheme="minorHAnsi" w:cstheme="minorBidi"/>
          <w:b w:val="0"/>
          <w:bCs w:val="0"/>
          <w:noProof/>
          <w:sz w:val="22"/>
          <w:szCs w:val="22"/>
        </w:rPr>
      </w:pPr>
      <w:r w:rsidRPr="000F5738">
        <w:rPr>
          <w:rFonts w:cs="Arial"/>
          <w:kern w:val="32"/>
        </w:rPr>
        <w:fldChar w:fldCharType="begin"/>
      </w:r>
      <w:r w:rsidR="00BD15F2" w:rsidRPr="000103A8">
        <w:rPr>
          <w:rFonts w:cs="Arial"/>
          <w:kern w:val="32"/>
        </w:rPr>
        <w:instrText xml:space="preserve"> TOC \o "1-2" \h \z \u </w:instrText>
      </w:r>
      <w:r w:rsidRPr="000F5738">
        <w:rPr>
          <w:rFonts w:cs="Arial"/>
          <w:kern w:val="32"/>
        </w:rPr>
        <w:fldChar w:fldCharType="separate"/>
      </w:r>
      <w:hyperlink w:anchor="_Toc271711576" w:history="1">
        <w:r w:rsidR="00DF1D9C" w:rsidRPr="00EC2468">
          <w:rPr>
            <w:rStyle w:val="a5"/>
            <w:noProof/>
          </w:rPr>
          <w:t>1.0</w:t>
        </w:r>
        <w:r w:rsidR="00DF1D9C">
          <w:rPr>
            <w:rFonts w:asciiTheme="minorHAnsi" w:hAnsiTheme="minorHAnsi" w:cstheme="minorBidi"/>
            <w:b w:val="0"/>
            <w:bCs w:val="0"/>
            <w:noProof/>
            <w:sz w:val="22"/>
            <w:szCs w:val="22"/>
          </w:rPr>
          <w:tab/>
        </w:r>
        <w:r w:rsidR="00827F1E">
          <w:rPr>
            <w:rFonts w:asciiTheme="minorHAnsi" w:hAnsiTheme="minorHAnsi" w:cstheme="minorBidi" w:hint="eastAsia"/>
            <w:b w:val="0"/>
            <w:bCs w:val="0"/>
            <w:noProof/>
            <w:sz w:val="22"/>
            <w:szCs w:val="22"/>
            <w:lang w:eastAsia="zh-CN"/>
          </w:rPr>
          <w:t>过程概览</w:t>
        </w:r>
        <w:r w:rsidR="00DF1D9C" w:rsidRPr="00EC2468">
          <w:rPr>
            <w:rStyle w:val="a5"/>
            <w:noProof/>
          </w:rPr>
          <w:t>Process Overview</w:t>
        </w:r>
        <w:r w:rsidR="00DF1D9C">
          <w:rPr>
            <w:noProof/>
            <w:webHidden/>
          </w:rPr>
          <w:tab/>
        </w:r>
        <w:r>
          <w:rPr>
            <w:noProof/>
            <w:webHidden/>
          </w:rPr>
          <w:fldChar w:fldCharType="begin"/>
        </w:r>
        <w:r w:rsidR="00DF1D9C">
          <w:rPr>
            <w:noProof/>
            <w:webHidden/>
          </w:rPr>
          <w:instrText xml:space="preserve"> PAGEREF _Toc271711576 \h </w:instrText>
        </w:r>
        <w:r>
          <w:rPr>
            <w:noProof/>
            <w:webHidden/>
          </w:rPr>
        </w:r>
        <w:r>
          <w:rPr>
            <w:noProof/>
            <w:webHidden/>
          </w:rPr>
          <w:fldChar w:fldCharType="separate"/>
        </w:r>
        <w:r w:rsidR="00DF1D9C">
          <w:rPr>
            <w:noProof/>
            <w:webHidden/>
          </w:rPr>
          <w:t>3</w:t>
        </w:r>
        <w:r>
          <w:rPr>
            <w:noProof/>
            <w:webHidden/>
          </w:rPr>
          <w:fldChar w:fldCharType="end"/>
        </w:r>
      </w:hyperlink>
    </w:p>
    <w:p w:rsidR="00DF1D9C" w:rsidRDefault="000F5738" w:rsidP="00A3091C">
      <w:pPr>
        <w:pStyle w:val="20"/>
        <w:rPr>
          <w:rFonts w:asciiTheme="minorHAnsi" w:hAnsiTheme="minorHAnsi" w:cstheme="minorBidi"/>
          <w:noProof/>
          <w:sz w:val="22"/>
          <w:szCs w:val="22"/>
        </w:rPr>
      </w:pPr>
      <w:hyperlink w:anchor="_Toc271711577" w:history="1">
        <w:r w:rsidR="00DF1D9C" w:rsidRPr="00EC2468">
          <w:rPr>
            <w:rStyle w:val="a5"/>
            <w:noProof/>
          </w:rPr>
          <w:t>1.1</w:t>
        </w:r>
        <w:r w:rsidR="00DF1D9C">
          <w:rPr>
            <w:rFonts w:asciiTheme="minorHAnsi" w:hAnsiTheme="minorHAnsi" w:cstheme="minorBidi"/>
            <w:noProof/>
            <w:sz w:val="22"/>
            <w:szCs w:val="22"/>
          </w:rPr>
          <w:tab/>
        </w:r>
        <w:r w:rsidR="00827F1E">
          <w:rPr>
            <w:rFonts w:asciiTheme="minorHAnsi" w:hAnsiTheme="minorHAnsi" w:cstheme="minorBidi" w:hint="eastAsia"/>
            <w:noProof/>
            <w:sz w:val="22"/>
            <w:szCs w:val="22"/>
            <w:lang w:eastAsia="zh-CN"/>
          </w:rPr>
          <w:t>过程目标</w:t>
        </w:r>
        <w:r w:rsidR="00DF1D9C" w:rsidRPr="00EC2468">
          <w:rPr>
            <w:rStyle w:val="a5"/>
            <w:noProof/>
          </w:rPr>
          <w:t>Process Objective</w:t>
        </w:r>
        <w:r w:rsidR="00DF1D9C">
          <w:rPr>
            <w:noProof/>
            <w:webHidden/>
          </w:rPr>
          <w:tab/>
        </w:r>
        <w:r>
          <w:rPr>
            <w:noProof/>
            <w:webHidden/>
          </w:rPr>
          <w:fldChar w:fldCharType="begin"/>
        </w:r>
        <w:r w:rsidR="00DF1D9C">
          <w:rPr>
            <w:noProof/>
            <w:webHidden/>
          </w:rPr>
          <w:instrText xml:space="preserve"> PAGEREF _Toc271711577 \h </w:instrText>
        </w:r>
        <w:r>
          <w:rPr>
            <w:noProof/>
            <w:webHidden/>
          </w:rPr>
        </w:r>
        <w:r>
          <w:rPr>
            <w:noProof/>
            <w:webHidden/>
          </w:rPr>
          <w:fldChar w:fldCharType="separate"/>
        </w:r>
        <w:r w:rsidR="00DF1D9C">
          <w:rPr>
            <w:noProof/>
            <w:webHidden/>
          </w:rPr>
          <w:t>3</w:t>
        </w:r>
        <w:r>
          <w:rPr>
            <w:noProof/>
            <w:webHidden/>
          </w:rPr>
          <w:fldChar w:fldCharType="end"/>
        </w:r>
      </w:hyperlink>
    </w:p>
    <w:p w:rsidR="00DF1D9C" w:rsidRDefault="000F5738" w:rsidP="00A3091C">
      <w:pPr>
        <w:pStyle w:val="20"/>
        <w:rPr>
          <w:rFonts w:asciiTheme="minorHAnsi" w:hAnsiTheme="minorHAnsi" w:cstheme="minorBidi"/>
          <w:noProof/>
          <w:sz w:val="22"/>
          <w:szCs w:val="22"/>
        </w:rPr>
      </w:pPr>
      <w:hyperlink w:anchor="_Toc271711578" w:history="1">
        <w:r w:rsidR="00DF1D9C" w:rsidRPr="00EC2468">
          <w:rPr>
            <w:rStyle w:val="a5"/>
            <w:noProof/>
          </w:rPr>
          <w:t>1.2</w:t>
        </w:r>
        <w:r w:rsidR="00DF1D9C">
          <w:rPr>
            <w:rFonts w:asciiTheme="minorHAnsi" w:hAnsiTheme="minorHAnsi" w:cstheme="minorBidi"/>
            <w:noProof/>
            <w:sz w:val="22"/>
            <w:szCs w:val="22"/>
          </w:rPr>
          <w:tab/>
        </w:r>
        <w:r w:rsidR="00827F1E">
          <w:rPr>
            <w:rFonts w:asciiTheme="minorHAnsi" w:hAnsiTheme="minorHAnsi" w:cstheme="minorBidi" w:hint="eastAsia"/>
            <w:noProof/>
            <w:sz w:val="22"/>
            <w:szCs w:val="22"/>
            <w:lang w:eastAsia="zh-CN"/>
          </w:rPr>
          <w:t>适用范围</w:t>
        </w:r>
        <w:r w:rsidR="00DF1D9C" w:rsidRPr="00EC2468">
          <w:rPr>
            <w:rStyle w:val="a5"/>
            <w:noProof/>
          </w:rPr>
          <w:t>Scope</w:t>
        </w:r>
        <w:r w:rsidR="00DF1D9C">
          <w:rPr>
            <w:noProof/>
            <w:webHidden/>
          </w:rPr>
          <w:tab/>
        </w:r>
        <w:r>
          <w:rPr>
            <w:noProof/>
            <w:webHidden/>
          </w:rPr>
          <w:fldChar w:fldCharType="begin"/>
        </w:r>
        <w:r w:rsidR="00DF1D9C">
          <w:rPr>
            <w:noProof/>
            <w:webHidden/>
          </w:rPr>
          <w:instrText xml:space="preserve"> PAGEREF _Toc271711578 \h </w:instrText>
        </w:r>
        <w:r>
          <w:rPr>
            <w:noProof/>
            <w:webHidden/>
          </w:rPr>
        </w:r>
        <w:r>
          <w:rPr>
            <w:noProof/>
            <w:webHidden/>
          </w:rPr>
          <w:fldChar w:fldCharType="separate"/>
        </w:r>
        <w:r w:rsidR="00DF1D9C">
          <w:rPr>
            <w:noProof/>
            <w:webHidden/>
          </w:rPr>
          <w:t>3</w:t>
        </w:r>
        <w:r>
          <w:rPr>
            <w:noProof/>
            <w:webHidden/>
          </w:rPr>
          <w:fldChar w:fldCharType="end"/>
        </w:r>
      </w:hyperlink>
    </w:p>
    <w:p w:rsidR="00DF1D9C" w:rsidRDefault="000F5738" w:rsidP="00A3091C">
      <w:pPr>
        <w:pStyle w:val="20"/>
        <w:rPr>
          <w:rFonts w:asciiTheme="minorHAnsi" w:hAnsiTheme="minorHAnsi" w:cstheme="minorBidi"/>
          <w:noProof/>
          <w:sz w:val="22"/>
          <w:szCs w:val="22"/>
        </w:rPr>
      </w:pPr>
      <w:hyperlink w:anchor="_Toc271711579" w:history="1">
        <w:r w:rsidR="00DF1D9C" w:rsidRPr="00EC2468">
          <w:rPr>
            <w:rStyle w:val="a5"/>
            <w:noProof/>
          </w:rPr>
          <w:t>1.3</w:t>
        </w:r>
        <w:r w:rsidR="00DF1D9C">
          <w:rPr>
            <w:rFonts w:asciiTheme="minorHAnsi" w:hAnsiTheme="minorHAnsi" w:cstheme="minorBidi"/>
            <w:noProof/>
            <w:sz w:val="22"/>
            <w:szCs w:val="22"/>
          </w:rPr>
          <w:tab/>
        </w:r>
        <w:r w:rsidR="00827F1E">
          <w:rPr>
            <w:rFonts w:asciiTheme="minorHAnsi" w:hAnsiTheme="minorHAnsi" w:cstheme="minorBidi" w:hint="eastAsia"/>
            <w:noProof/>
            <w:sz w:val="22"/>
            <w:szCs w:val="22"/>
            <w:lang w:eastAsia="zh-CN"/>
          </w:rPr>
          <w:t>角色和职责</w:t>
        </w:r>
        <w:r w:rsidR="00DF1D9C" w:rsidRPr="00EC2468">
          <w:rPr>
            <w:rStyle w:val="a5"/>
            <w:noProof/>
          </w:rPr>
          <w:t>Role and Responsibility</w:t>
        </w:r>
        <w:r w:rsidR="00DF1D9C">
          <w:rPr>
            <w:noProof/>
            <w:webHidden/>
          </w:rPr>
          <w:tab/>
        </w:r>
        <w:r>
          <w:rPr>
            <w:noProof/>
            <w:webHidden/>
          </w:rPr>
          <w:fldChar w:fldCharType="begin"/>
        </w:r>
        <w:r w:rsidR="00DF1D9C">
          <w:rPr>
            <w:noProof/>
            <w:webHidden/>
          </w:rPr>
          <w:instrText xml:space="preserve"> PAGEREF _Toc271711579 \h </w:instrText>
        </w:r>
        <w:r>
          <w:rPr>
            <w:noProof/>
            <w:webHidden/>
          </w:rPr>
        </w:r>
        <w:r>
          <w:rPr>
            <w:noProof/>
            <w:webHidden/>
          </w:rPr>
          <w:fldChar w:fldCharType="separate"/>
        </w:r>
        <w:r w:rsidR="00DF1D9C">
          <w:rPr>
            <w:noProof/>
            <w:webHidden/>
          </w:rPr>
          <w:t>3</w:t>
        </w:r>
        <w:r>
          <w:rPr>
            <w:noProof/>
            <w:webHidden/>
          </w:rPr>
          <w:fldChar w:fldCharType="end"/>
        </w:r>
      </w:hyperlink>
    </w:p>
    <w:p w:rsidR="00DF1D9C" w:rsidRDefault="000F5738" w:rsidP="00A3091C">
      <w:pPr>
        <w:pStyle w:val="20"/>
        <w:rPr>
          <w:rFonts w:asciiTheme="minorHAnsi" w:hAnsiTheme="minorHAnsi" w:cstheme="minorBidi"/>
          <w:noProof/>
          <w:sz w:val="22"/>
          <w:szCs w:val="22"/>
        </w:rPr>
      </w:pPr>
      <w:hyperlink w:anchor="_Toc271711580" w:history="1">
        <w:r w:rsidR="00DF1D9C" w:rsidRPr="00EC2468">
          <w:rPr>
            <w:rStyle w:val="a5"/>
            <w:noProof/>
          </w:rPr>
          <w:t>1.4</w:t>
        </w:r>
        <w:r w:rsidR="00DF1D9C">
          <w:rPr>
            <w:rFonts w:asciiTheme="minorHAnsi" w:hAnsiTheme="minorHAnsi" w:cstheme="minorBidi"/>
            <w:noProof/>
            <w:sz w:val="22"/>
            <w:szCs w:val="22"/>
          </w:rPr>
          <w:tab/>
        </w:r>
        <w:r w:rsidR="00827F1E">
          <w:rPr>
            <w:rFonts w:asciiTheme="minorHAnsi" w:hAnsiTheme="minorHAnsi" w:cstheme="minorBidi" w:hint="eastAsia"/>
            <w:noProof/>
            <w:sz w:val="22"/>
            <w:szCs w:val="22"/>
            <w:lang w:eastAsia="zh-CN"/>
          </w:rPr>
          <w:t>目标读者</w:t>
        </w:r>
        <w:r w:rsidR="00DF1D9C" w:rsidRPr="00EC2468">
          <w:rPr>
            <w:rStyle w:val="a5"/>
            <w:noProof/>
          </w:rPr>
          <w:t>Intended Audience</w:t>
        </w:r>
        <w:r w:rsidR="00DF1D9C">
          <w:rPr>
            <w:noProof/>
            <w:webHidden/>
          </w:rPr>
          <w:tab/>
        </w:r>
        <w:r>
          <w:rPr>
            <w:noProof/>
            <w:webHidden/>
          </w:rPr>
          <w:fldChar w:fldCharType="begin"/>
        </w:r>
        <w:r w:rsidR="00DF1D9C">
          <w:rPr>
            <w:noProof/>
            <w:webHidden/>
          </w:rPr>
          <w:instrText xml:space="preserve"> PAGEREF _Toc271711580 \h </w:instrText>
        </w:r>
        <w:r>
          <w:rPr>
            <w:noProof/>
            <w:webHidden/>
          </w:rPr>
        </w:r>
        <w:r>
          <w:rPr>
            <w:noProof/>
            <w:webHidden/>
          </w:rPr>
          <w:fldChar w:fldCharType="separate"/>
        </w:r>
        <w:r w:rsidR="00DF1D9C">
          <w:rPr>
            <w:noProof/>
            <w:webHidden/>
          </w:rPr>
          <w:t>3</w:t>
        </w:r>
        <w:r>
          <w:rPr>
            <w:noProof/>
            <w:webHidden/>
          </w:rPr>
          <w:fldChar w:fldCharType="end"/>
        </w:r>
      </w:hyperlink>
    </w:p>
    <w:p w:rsidR="00DF1D9C" w:rsidRDefault="000F5738" w:rsidP="00A3091C">
      <w:pPr>
        <w:pStyle w:val="20"/>
        <w:rPr>
          <w:rFonts w:asciiTheme="minorHAnsi" w:hAnsiTheme="minorHAnsi" w:cstheme="minorBidi"/>
          <w:noProof/>
          <w:sz w:val="22"/>
          <w:szCs w:val="22"/>
        </w:rPr>
      </w:pPr>
      <w:hyperlink w:anchor="_Toc271711581" w:history="1">
        <w:r w:rsidR="00DF1D9C" w:rsidRPr="00EC2468">
          <w:rPr>
            <w:rStyle w:val="a5"/>
            <w:noProof/>
          </w:rPr>
          <w:t>1.5</w:t>
        </w:r>
        <w:r w:rsidR="00DF1D9C">
          <w:rPr>
            <w:rFonts w:asciiTheme="minorHAnsi" w:hAnsiTheme="minorHAnsi" w:cstheme="minorBidi"/>
            <w:noProof/>
            <w:sz w:val="22"/>
            <w:szCs w:val="22"/>
          </w:rPr>
          <w:tab/>
        </w:r>
        <w:r w:rsidR="00827F1E">
          <w:rPr>
            <w:rFonts w:asciiTheme="minorHAnsi" w:hAnsiTheme="minorHAnsi" w:cstheme="minorBidi" w:hint="eastAsia"/>
            <w:noProof/>
            <w:sz w:val="22"/>
            <w:szCs w:val="22"/>
            <w:lang w:eastAsia="zh-CN"/>
          </w:rPr>
          <w:t>参考文献</w:t>
        </w:r>
        <w:r w:rsidR="00DF1D9C" w:rsidRPr="00EC2468">
          <w:rPr>
            <w:rStyle w:val="a5"/>
            <w:noProof/>
          </w:rPr>
          <w:t>References</w:t>
        </w:r>
        <w:r w:rsidR="00DF1D9C">
          <w:rPr>
            <w:noProof/>
            <w:webHidden/>
          </w:rPr>
          <w:tab/>
        </w:r>
        <w:r>
          <w:rPr>
            <w:noProof/>
            <w:webHidden/>
          </w:rPr>
          <w:fldChar w:fldCharType="begin"/>
        </w:r>
        <w:r w:rsidR="00DF1D9C">
          <w:rPr>
            <w:noProof/>
            <w:webHidden/>
          </w:rPr>
          <w:instrText xml:space="preserve"> PAGEREF _Toc271711581 \h </w:instrText>
        </w:r>
        <w:r>
          <w:rPr>
            <w:noProof/>
            <w:webHidden/>
          </w:rPr>
        </w:r>
        <w:r>
          <w:rPr>
            <w:noProof/>
            <w:webHidden/>
          </w:rPr>
          <w:fldChar w:fldCharType="separate"/>
        </w:r>
        <w:r w:rsidR="00DF1D9C">
          <w:rPr>
            <w:noProof/>
            <w:webHidden/>
          </w:rPr>
          <w:t>3</w:t>
        </w:r>
        <w:r>
          <w:rPr>
            <w:noProof/>
            <w:webHidden/>
          </w:rPr>
          <w:fldChar w:fldCharType="end"/>
        </w:r>
      </w:hyperlink>
    </w:p>
    <w:p w:rsidR="00DF1D9C" w:rsidRDefault="000F5738" w:rsidP="00A3091C">
      <w:pPr>
        <w:pStyle w:val="20"/>
        <w:rPr>
          <w:rFonts w:asciiTheme="minorHAnsi" w:hAnsiTheme="minorHAnsi" w:cstheme="minorBidi"/>
          <w:noProof/>
          <w:sz w:val="22"/>
          <w:szCs w:val="22"/>
        </w:rPr>
      </w:pPr>
      <w:hyperlink w:anchor="_Toc271711582" w:history="1">
        <w:r w:rsidR="00DF1D9C" w:rsidRPr="00EC2468">
          <w:rPr>
            <w:rStyle w:val="a5"/>
            <w:noProof/>
          </w:rPr>
          <w:t>1.6</w:t>
        </w:r>
        <w:r w:rsidR="00DF1D9C">
          <w:rPr>
            <w:rFonts w:asciiTheme="minorHAnsi" w:hAnsiTheme="minorHAnsi" w:cstheme="minorBidi"/>
            <w:noProof/>
            <w:sz w:val="22"/>
            <w:szCs w:val="22"/>
          </w:rPr>
          <w:tab/>
        </w:r>
        <w:r w:rsidR="00827F1E">
          <w:rPr>
            <w:rFonts w:asciiTheme="minorHAnsi" w:hAnsiTheme="minorHAnsi" w:cstheme="minorBidi" w:hint="eastAsia"/>
            <w:noProof/>
            <w:sz w:val="22"/>
            <w:szCs w:val="22"/>
            <w:lang w:eastAsia="zh-CN"/>
          </w:rPr>
          <w:t>缩写词和定义</w:t>
        </w:r>
        <w:r w:rsidR="00DF1D9C" w:rsidRPr="00EC2468">
          <w:rPr>
            <w:rStyle w:val="a5"/>
            <w:noProof/>
          </w:rPr>
          <w:t>Acronyms and Definitions</w:t>
        </w:r>
        <w:r w:rsidR="00DF1D9C">
          <w:rPr>
            <w:noProof/>
            <w:webHidden/>
          </w:rPr>
          <w:tab/>
        </w:r>
        <w:r>
          <w:rPr>
            <w:noProof/>
            <w:webHidden/>
          </w:rPr>
          <w:fldChar w:fldCharType="begin"/>
        </w:r>
        <w:r w:rsidR="00DF1D9C">
          <w:rPr>
            <w:noProof/>
            <w:webHidden/>
          </w:rPr>
          <w:instrText xml:space="preserve"> PAGEREF _Toc271711582 \h </w:instrText>
        </w:r>
        <w:r>
          <w:rPr>
            <w:noProof/>
            <w:webHidden/>
          </w:rPr>
        </w:r>
        <w:r>
          <w:rPr>
            <w:noProof/>
            <w:webHidden/>
          </w:rPr>
          <w:fldChar w:fldCharType="separate"/>
        </w:r>
        <w:r w:rsidR="00DF1D9C">
          <w:rPr>
            <w:noProof/>
            <w:webHidden/>
          </w:rPr>
          <w:t>3</w:t>
        </w:r>
        <w:r>
          <w:rPr>
            <w:noProof/>
            <w:webHidden/>
          </w:rPr>
          <w:fldChar w:fldCharType="end"/>
        </w:r>
      </w:hyperlink>
    </w:p>
    <w:p w:rsidR="00DF1D9C" w:rsidRDefault="000F5738">
      <w:pPr>
        <w:pStyle w:val="10"/>
        <w:rPr>
          <w:rFonts w:asciiTheme="minorHAnsi" w:hAnsiTheme="minorHAnsi" w:cstheme="minorBidi"/>
          <w:b w:val="0"/>
          <w:bCs w:val="0"/>
          <w:noProof/>
          <w:sz w:val="22"/>
          <w:szCs w:val="22"/>
        </w:rPr>
      </w:pPr>
      <w:hyperlink w:anchor="_Toc271711583" w:history="1">
        <w:r w:rsidR="00DF1D9C" w:rsidRPr="00EC2468">
          <w:rPr>
            <w:rStyle w:val="a5"/>
            <w:noProof/>
          </w:rPr>
          <w:t>2.0</w:t>
        </w:r>
        <w:r w:rsidR="00DF1D9C">
          <w:rPr>
            <w:rFonts w:asciiTheme="minorHAnsi" w:hAnsiTheme="minorHAnsi" w:cstheme="minorBidi"/>
            <w:b w:val="0"/>
            <w:bCs w:val="0"/>
            <w:noProof/>
            <w:sz w:val="22"/>
            <w:szCs w:val="22"/>
          </w:rPr>
          <w:tab/>
        </w:r>
        <w:r w:rsidR="00827F1E">
          <w:rPr>
            <w:rFonts w:asciiTheme="minorHAnsi" w:hAnsiTheme="minorHAnsi" w:cstheme="minorBidi" w:hint="eastAsia"/>
            <w:b w:val="0"/>
            <w:bCs w:val="0"/>
            <w:noProof/>
            <w:sz w:val="22"/>
            <w:szCs w:val="22"/>
            <w:lang w:eastAsia="zh-CN"/>
          </w:rPr>
          <w:t>过程描述</w:t>
        </w:r>
        <w:r w:rsidR="00DF1D9C" w:rsidRPr="00EC2468">
          <w:rPr>
            <w:rStyle w:val="a5"/>
            <w:noProof/>
          </w:rPr>
          <w:t>Process Description</w:t>
        </w:r>
        <w:r w:rsidR="00DF1D9C">
          <w:rPr>
            <w:noProof/>
            <w:webHidden/>
          </w:rPr>
          <w:tab/>
        </w:r>
        <w:r>
          <w:rPr>
            <w:noProof/>
            <w:webHidden/>
          </w:rPr>
          <w:fldChar w:fldCharType="begin"/>
        </w:r>
        <w:r w:rsidR="00DF1D9C">
          <w:rPr>
            <w:noProof/>
            <w:webHidden/>
          </w:rPr>
          <w:instrText xml:space="preserve"> PAGEREF _Toc271711583 \h </w:instrText>
        </w:r>
        <w:r>
          <w:rPr>
            <w:noProof/>
            <w:webHidden/>
          </w:rPr>
        </w:r>
        <w:r>
          <w:rPr>
            <w:noProof/>
            <w:webHidden/>
          </w:rPr>
          <w:fldChar w:fldCharType="separate"/>
        </w:r>
        <w:r w:rsidR="00DF1D9C">
          <w:rPr>
            <w:noProof/>
            <w:webHidden/>
          </w:rPr>
          <w:t>5</w:t>
        </w:r>
        <w:r>
          <w:rPr>
            <w:noProof/>
            <w:webHidden/>
          </w:rPr>
          <w:fldChar w:fldCharType="end"/>
        </w:r>
      </w:hyperlink>
    </w:p>
    <w:p w:rsidR="00DF1D9C" w:rsidRDefault="000F5738" w:rsidP="00A3091C">
      <w:pPr>
        <w:pStyle w:val="20"/>
        <w:rPr>
          <w:rFonts w:asciiTheme="minorHAnsi" w:hAnsiTheme="minorHAnsi" w:cstheme="minorBidi"/>
          <w:noProof/>
          <w:sz w:val="22"/>
          <w:szCs w:val="22"/>
        </w:rPr>
      </w:pPr>
      <w:hyperlink w:anchor="_Toc271711584" w:history="1">
        <w:r w:rsidR="00DF1D9C" w:rsidRPr="00EC2468">
          <w:rPr>
            <w:rStyle w:val="a5"/>
            <w:noProof/>
          </w:rPr>
          <w:t>2.1</w:t>
        </w:r>
        <w:r w:rsidR="00DF1D9C">
          <w:rPr>
            <w:rFonts w:asciiTheme="minorHAnsi" w:hAnsiTheme="minorHAnsi" w:cstheme="minorBidi"/>
            <w:noProof/>
            <w:sz w:val="22"/>
            <w:szCs w:val="22"/>
          </w:rPr>
          <w:tab/>
        </w:r>
        <w:r w:rsidR="00827F1E">
          <w:rPr>
            <w:rFonts w:asciiTheme="minorHAnsi" w:hAnsiTheme="minorHAnsi" w:cstheme="minorBidi" w:hint="eastAsia"/>
            <w:noProof/>
            <w:sz w:val="22"/>
            <w:szCs w:val="22"/>
            <w:lang w:eastAsia="zh-CN"/>
          </w:rPr>
          <w:t>过程工作流</w:t>
        </w:r>
        <w:r w:rsidR="00DF1D9C" w:rsidRPr="00EC2468">
          <w:rPr>
            <w:rStyle w:val="a5"/>
            <w:noProof/>
          </w:rPr>
          <w:t>Process Workflow</w:t>
        </w:r>
        <w:r w:rsidR="00DF1D9C">
          <w:rPr>
            <w:noProof/>
            <w:webHidden/>
          </w:rPr>
          <w:tab/>
        </w:r>
        <w:r>
          <w:rPr>
            <w:noProof/>
            <w:webHidden/>
          </w:rPr>
          <w:fldChar w:fldCharType="begin"/>
        </w:r>
        <w:r w:rsidR="00DF1D9C">
          <w:rPr>
            <w:noProof/>
            <w:webHidden/>
          </w:rPr>
          <w:instrText xml:space="preserve"> PAGEREF _Toc271711584 \h </w:instrText>
        </w:r>
        <w:r>
          <w:rPr>
            <w:noProof/>
            <w:webHidden/>
          </w:rPr>
        </w:r>
        <w:r>
          <w:rPr>
            <w:noProof/>
            <w:webHidden/>
          </w:rPr>
          <w:fldChar w:fldCharType="separate"/>
        </w:r>
        <w:r w:rsidR="00DF1D9C">
          <w:rPr>
            <w:noProof/>
            <w:webHidden/>
          </w:rPr>
          <w:t>5</w:t>
        </w:r>
        <w:r>
          <w:rPr>
            <w:noProof/>
            <w:webHidden/>
          </w:rPr>
          <w:fldChar w:fldCharType="end"/>
        </w:r>
      </w:hyperlink>
    </w:p>
    <w:p w:rsidR="00DF1D9C" w:rsidRDefault="000F5738" w:rsidP="00A3091C">
      <w:pPr>
        <w:pStyle w:val="20"/>
        <w:rPr>
          <w:rFonts w:asciiTheme="minorHAnsi" w:hAnsiTheme="minorHAnsi" w:cstheme="minorBidi"/>
          <w:noProof/>
          <w:sz w:val="22"/>
          <w:szCs w:val="22"/>
        </w:rPr>
      </w:pPr>
      <w:hyperlink w:anchor="_Toc271711585" w:history="1">
        <w:r w:rsidR="00DF1D9C" w:rsidRPr="00EC2468">
          <w:rPr>
            <w:rStyle w:val="a5"/>
            <w:noProof/>
          </w:rPr>
          <w:t>2.2</w:t>
        </w:r>
        <w:r w:rsidR="00DF1D9C">
          <w:rPr>
            <w:rFonts w:asciiTheme="minorHAnsi" w:hAnsiTheme="minorHAnsi" w:cstheme="minorBidi"/>
            <w:noProof/>
            <w:sz w:val="22"/>
            <w:szCs w:val="22"/>
          </w:rPr>
          <w:tab/>
        </w:r>
        <w:r w:rsidR="00827F1E">
          <w:rPr>
            <w:rFonts w:asciiTheme="minorHAnsi" w:hAnsiTheme="minorHAnsi" w:cstheme="minorBidi" w:hint="eastAsia"/>
            <w:noProof/>
            <w:sz w:val="22"/>
            <w:szCs w:val="22"/>
            <w:lang w:eastAsia="zh-CN"/>
          </w:rPr>
          <w:t>输入</w:t>
        </w:r>
        <w:r w:rsidR="00DF1D9C" w:rsidRPr="00EC2468">
          <w:rPr>
            <w:rStyle w:val="a5"/>
            <w:noProof/>
          </w:rPr>
          <w:t>Input</w:t>
        </w:r>
        <w:r w:rsidR="00DF1D9C">
          <w:rPr>
            <w:noProof/>
            <w:webHidden/>
          </w:rPr>
          <w:tab/>
        </w:r>
        <w:r>
          <w:rPr>
            <w:noProof/>
            <w:webHidden/>
          </w:rPr>
          <w:fldChar w:fldCharType="begin"/>
        </w:r>
        <w:r w:rsidR="00DF1D9C">
          <w:rPr>
            <w:noProof/>
            <w:webHidden/>
          </w:rPr>
          <w:instrText xml:space="preserve"> PAGEREF _Toc271711585 \h </w:instrText>
        </w:r>
        <w:r>
          <w:rPr>
            <w:noProof/>
            <w:webHidden/>
          </w:rPr>
        </w:r>
        <w:r>
          <w:rPr>
            <w:noProof/>
            <w:webHidden/>
          </w:rPr>
          <w:fldChar w:fldCharType="separate"/>
        </w:r>
        <w:r w:rsidR="00DF1D9C">
          <w:rPr>
            <w:noProof/>
            <w:webHidden/>
          </w:rPr>
          <w:t>5</w:t>
        </w:r>
        <w:r>
          <w:rPr>
            <w:noProof/>
            <w:webHidden/>
          </w:rPr>
          <w:fldChar w:fldCharType="end"/>
        </w:r>
      </w:hyperlink>
    </w:p>
    <w:p w:rsidR="00DF1D9C" w:rsidRDefault="000F5738" w:rsidP="00A3091C">
      <w:pPr>
        <w:pStyle w:val="20"/>
        <w:rPr>
          <w:rFonts w:asciiTheme="minorHAnsi" w:hAnsiTheme="minorHAnsi" w:cstheme="minorBidi"/>
          <w:noProof/>
          <w:sz w:val="22"/>
          <w:szCs w:val="22"/>
        </w:rPr>
      </w:pPr>
      <w:hyperlink w:anchor="_Toc271711586" w:history="1">
        <w:r w:rsidR="00DF1D9C" w:rsidRPr="00EC2468">
          <w:rPr>
            <w:rStyle w:val="a5"/>
            <w:noProof/>
          </w:rPr>
          <w:t>2.3</w:t>
        </w:r>
        <w:r w:rsidR="00DF1D9C">
          <w:rPr>
            <w:rFonts w:asciiTheme="minorHAnsi" w:hAnsiTheme="minorHAnsi" w:cstheme="minorBidi"/>
            <w:noProof/>
            <w:sz w:val="22"/>
            <w:szCs w:val="22"/>
          </w:rPr>
          <w:tab/>
        </w:r>
        <w:r w:rsidR="00A3091C">
          <w:rPr>
            <w:rFonts w:asciiTheme="minorHAnsi" w:hAnsiTheme="minorHAnsi" w:cstheme="minorBidi" w:hint="eastAsia"/>
            <w:noProof/>
            <w:sz w:val="22"/>
            <w:szCs w:val="22"/>
            <w:lang w:eastAsia="zh-CN"/>
          </w:rPr>
          <w:t>入口</w:t>
        </w:r>
        <w:r w:rsidR="00827F1E">
          <w:rPr>
            <w:rFonts w:asciiTheme="minorHAnsi" w:hAnsiTheme="minorHAnsi" w:cstheme="minorBidi" w:hint="eastAsia"/>
            <w:noProof/>
            <w:sz w:val="22"/>
            <w:szCs w:val="22"/>
            <w:lang w:eastAsia="zh-CN"/>
          </w:rPr>
          <w:t>准则</w:t>
        </w:r>
        <w:r w:rsidR="00DF1D9C" w:rsidRPr="00EC2468">
          <w:rPr>
            <w:rStyle w:val="a5"/>
            <w:noProof/>
          </w:rPr>
          <w:t>Entry Criteria</w:t>
        </w:r>
        <w:r w:rsidR="00DF1D9C">
          <w:rPr>
            <w:noProof/>
            <w:webHidden/>
          </w:rPr>
          <w:tab/>
        </w:r>
        <w:r>
          <w:rPr>
            <w:noProof/>
            <w:webHidden/>
          </w:rPr>
          <w:fldChar w:fldCharType="begin"/>
        </w:r>
        <w:r w:rsidR="00DF1D9C">
          <w:rPr>
            <w:noProof/>
            <w:webHidden/>
          </w:rPr>
          <w:instrText xml:space="preserve"> PAGEREF _Toc271711586 \h </w:instrText>
        </w:r>
        <w:r>
          <w:rPr>
            <w:noProof/>
            <w:webHidden/>
          </w:rPr>
        </w:r>
        <w:r>
          <w:rPr>
            <w:noProof/>
            <w:webHidden/>
          </w:rPr>
          <w:fldChar w:fldCharType="separate"/>
        </w:r>
        <w:r w:rsidR="00DF1D9C">
          <w:rPr>
            <w:noProof/>
            <w:webHidden/>
          </w:rPr>
          <w:t>5</w:t>
        </w:r>
        <w:r>
          <w:rPr>
            <w:noProof/>
            <w:webHidden/>
          </w:rPr>
          <w:fldChar w:fldCharType="end"/>
        </w:r>
      </w:hyperlink>
    </w:p>
    <w:p w:rsidR="00DF1D9C" w:rsidRDefault="000F5738" w:rsidP="00A3091C">
      <w:pPr>
        <w:pStyle w:val="20"/>
        <w:rPr>
          <w:rFonts w:asciiTheme="minorHAnsi" w:hAnsiTheme="minorHAnsi" w:cstheme="minorBidi"/>
          <w:noProof/>
          <w:sz w:val="22"/>
          <w:szCs w:val="22"/>
        </w:rPr>
      </w:pPr>
      <w:hyperlink w:anchor="_Toc271711587" w:history="1">
        <w:r w:rsidR="00DF1D9C" w:rsidRPr="00EC2468">
          <w:rPr>
            <w:rStyle w:val="a5"/>
            <w:noProof/>
          </w:rPr>
          <w:t>2.4</w:t>
        </w:r>
        <w:r w:rsidR="00DF1D9C">
          <w:rPr>
            <w:rFonts w:asciiTheme="minorHAnsi" w:hAnsiTheme="minorHAnsi" w:cstheme="minorBidi"/>
            <w:noProof/>
            <w:sz w:val="22"/>
            <w:szCs w:val="22"/>
          </w:rPr>
          <w:tab/>
        </w:r>
        <w:r w:rsidR="00827F1E">
          <w:rPr>
            <w:rFonts w:asciiTheme="minorHAnsi" w:hAnsiTheme="minorHAnsi" w:cstheme="minorBidi" w:hint="eastAsia"/>
            <w:noProof/>
            <w:sz w:val="22"/>
            <w:szCs w:val="22"/>
            <w:lang w:eastAsia="zh-CN"/>
          </w:rPr>
          <w:t>过程活动</w:t>
        </w:r>
        <w:r w:rsidR="00DF1D9C" w:rsidRPr="00EC2468">
          <w:rPr>
            <w:rStyle w:val="a5"/>
            <w:noProof/>
          </w:rPr>
          <w:t>Process Activities</w:t>
        </w:r>
        <w:r w:rsidR="00DF1D9C">
          <w:rPr>
            <w:noProof/>
            <w:webHidden/>
          </w:rPr>
          <w:tab/>
        </w:r>
        <w:r>
          <w:rPr>
            <w:noProof/>
            <w:webHidden/>
          </w:rPr>
          <w:fldChar w:fldCharType="begin"/>
        </w:r>
        <w:r w:rsidR="00DF1D9C">
          <w:rPr>
            <w:noProof/>
            <w:webHidden/>
          </w:rPr>
          <w:instrText xml:space="preserve"> PAGEREF _Toc271711587 \h </w:instrText>
        </w:r>
        <w:r>
          <w:rPr>
            <w:noProof/>
            <w:webHidden/>
          </w:rPr>
        </w:r>
        <w:r>
          <w:rPr>
            <w:noProof/>
            <w:webHidden/>
          </w:rPr>
          <w:fldChar w:fldCharType="separate"/>
        </w:r>
        <w:r w:rsidR="00DF1D9C">
          <w:rPr>
            <w:noProof/>
            <w:webHidden/>
          </w:rPr>
          <w:t>6</w:t>
        </w:r>
        <w:r>
          <w:rPr>
            <w:noProof/>
            <w:webHidden/>
          </w:rPr>
          <w:fldChar w:fldCharType="end"/>
        </w:r>
      </w:hyperlink>
    </w:p>
    <w:p w:rsidR="00DF1D9C" w:rsidRDefault="000F5738" w:rsidP="00A3091C">
      <w:pPr>
        <w:pStyle w:val="20"/>
        <w:rPr>
          <w:rFonts w:asciiTheme="minorHAnsi" w:hAnsiTheme="minorHAnsi" w:cstheme="minorBidi"/>
          <w:noProof/>
          <w:sz w:val="22"/>
          <w:szCs w:val="22"/>
        </w:rPr>
      </w:pPr>
      <w:hyperlink w:anchor="_Toc271711588" w:history="1">
        <w:r w:rsidR="00DF1D9C" w:rsidRPr="00EC2468">
          <w:rPr>
            <w:rStyle w:val="a5"/>
            <w:noProof/>
          </w:rPr>
          <w:t>2.5</w:t>
        </w:r>
        <w:r w:rsidR="00DF1D9C">
          <w:rPr>
            <w:rFonts w:asciiTheme="minorHAnsi" w:hAnsiTheme="minorHAnsi" w:cstheme="minorBidi"/>
            <w:noProof/>
            <w:sz w:val="22"/>
            <w:szCs w:val="22"/>
          </w:rPr>
          <w:tab/>
        </w:r>
        <w:r w:rsidR="00827F1E">
          <w:rPr>
            <w:rFonts w:asciiTheme="minorHAnsi" w:hAnsiTheme="minorHAnsi" w:cstheme="minorBidi" w:hint="eastAsia"/>
            <w:noProof/>
            <w:sz w:val="22"/>
            <w:szCs w:val="22"/>
            <w:lang w:eastAsia="zh-CN"/>
          </w:rPr>
          <w:t>输出</w:t>
        </w:r>
        <w:r w:rsidR="00DF1D9C" w:rsidRPr="00EC2468">
          <w:rPr>
            <w:rStyle w:val="a5"/>
            <w:noProof/>
          </w:rPr>
          <w:t>Output</w:t>
        </w:r>
        <w:r w:rsidR="00DF1D9C">
          <w:rPr>
            <w:noProof/>
            <w:webHidden/>
          </w:rPr>
          <w:tab/>
        </w:r>
        <w:r>
          <w:rPr>
            <w:noProof/>
            <w:webHidden/>
          </w:rPr>
          <w:fldChar w:fldCharType="begin"/>
        </w:r>
        <w:r w:rsidR="00DF1D9C">
          <w:rPr>
            <w:noProof/>
            <w:webHidden/>
          </w:rPr>
          <w:instrText xml:space="preserve"> PAGEREF _Toc271711588 \h </w:instrText>
        </w:r>
        <w:r>
          <w:rPr>
            <w:noProof/>
            <w:webHidden/>
          </w:rPr>
        </w:r>
        <w:r>
          <w:rPr>
            <w:noProof/>
            <w:webHidden/>
          </w:rPr>
          <w:fldChar w:fldCharType="separate"/>
        </w:r>
        <w:r w:rsidR="00DF1D9C">
          <w:rPr>
            <w:noProof/>
            <w:webHidden/>
          </w:rPr>
          <w:t>14</w:t>
        </w:r>
        <w:r>
          <w:rPr>
            <w:noProof/>
            <w:webHidden/>
          </w:rPr>
          <w:fldChar w:fldCharType="end"/>
        </w:r>
      </w:hyperlink>
    </w:p>
    <w:p w:rsidR="00DF1D9C" w:rsidRDefault="000F5738" w:rsidP="00A3091C">
      <w:pPr>
        <w:pStyle w:val="20"/>
        <w:rPr>
          <w:rFonts w:asciiTheme="minorHAnsi" w:hAnsiTheme="minorHAnsi" w:cstheme="minorBidi"/>
          <w:noProof/>
          <w:sz w:val="22"/>
          <w:szCs w:val="22"/>
        </w:rPr>
      </w:pPr>
      <w:hyperlink w:anchor="_Toc271711589" w:history="1">
        <w:r w:rsidR="00DF1D9C" w:rsidRPr="00EC2468">
          <w:rPr>
            <w:rStyle w:val="a5"/>
            <w:noProof/>
          </w:rPr>
          <w:t>2.6</w:t>
        </w:r>
        <w:r w:rsidR="00DF1D9C">
          <w:rPr>
            <w:rFonts w:asciiTheme="minorHAnsi" w:hAnsiTheme="minorHAnsi" w:cstheme="minorBidi"/>
            <w:noProof/>
            <w:sz w:val="22"/>
            <w:szCs w:val="22"/>
          </w:rPr>
          <w:tab/>
        </w:r>
        <w:r w:rsidR="00A3091C">
          <w:rPr>
            <w:rFonts w:asciiTheme="minorHAnsi" w:hAnsiTheme="minorHAnsi" w:cstheme="minorBidi" w:hint="eastAsia"/>
            <w:noProof/>
            <w:sz w:val="22"/>
            <w:szCs w:val="22"/>
            <w:lang w:eastAsia="zh-CN"/>
          </w:rPr>
          <w:t>出口</w:t>
        </w:r>
        <w:r w:rsidR="00827F1E">
          <w:rPr>
            <w:rFonts w:asciiTheme="minorHAnsi" w:hAnsiTheme="minorHAnsi" w:cstheme="minorBidi" w:hint="eastAsia"/>
            <w:noProof/>
            <w:sz w:val="22"/>
            <w:szCs w:val="22"/>
            <w:lang w:eastAsia="zh-CN"/>
          </w:rPr>
          <w:t>准则</w:t>
        </w:r>
        <w:r w:rsidR="00DF1D9C" w:rsidRPr="00EC2468">
          <w:rPr>
            <w:rStyle w:val="a5"/>
            <w:noProof/>
          </w:rPr>
          <w:t>Exit Criteria</w:t>
        </w:r>
        <w:r w:rsidR="00DF1D9C">
          <w:rPr>
            <w:noProof/>
            <w:webHidden/>
          </w:rPr>
          <w:tab/>
        </w:r>
        <w:r>
          <w:rPr>
            <w:noProof/>
            <w:webHidden/>
          </w:rPr>
          <w:fldChar w:fldCharType="begin"/>
        </w:r>
        <w:r w:rsidR="00DF1D9C">
          <w:rPr>
            <w:noProof/>
            <w:webHidden/>
          </w:rPr>
          <w:instrText xml:space="preserve"> PAGEREF _Toc271711589 \h </w:instrText>
        </w:r>
        <w:r>
          <w:rPr>
            <w:noProof/>
            <w:webHidden/>
          </w:rPr>
        </w:r>
        <w:r>
          <w:rPr>
            <w:noProof/>
            <w:webHidden/>
          </w:rPr>
          <w:fldChar w:fldCharType="separate"/>
        </w:r>
        <w:r w:rsidR="00DF1D9C">
          <w:rPr>
            <w:noProof/>
            <w:webHidden/>
          </w:rPr>
          <w:t>14</w:t>
        </w:r>
        <w:r>
          <w:rPr>
            <w:noProof/>
            <w:webHidden/>
          </w:rPr>
          <w:fldChar w:fldCharType="end"/>
        </w:r>
      </w:hyperlink>
    </w:p>
    <w:p w:rsidR="00DF1D9C" w:rsidRDefault="000F5738">
      <w:pPr>
        <w:pStyle w:val="10"/>
        <w:rPr>
          <w:rFonts w:asciiTheme="minorHAnsi" w:hAnsiTheme="minorHAnsi" w:cstheme="minorBidi"/>
          <w:b w:val="0"/>
          <w:bCs w:val="0"/>
          <w:noProof/>
          <w:sz w:val="22"/>
          <w:szCs w:val="22"/>
        </w:rPr>
      </w:pPr>
      <w:hyperlink w:anchor="_Toc271711590" w:history="1">
        <w:r w:rsidR="00DF1D9C" w:rsidRPr="00EC2468">
          <w:rPr>
            <w:rStyle w:val="a5"/>
            <w:noProof/>
          </w:rPr>
          <w:t>3.0</w:t>
        </w:r>
        <w:r w:rsidR="00DF1D9C">
          <w:rPr>
            <w:rFonts w:asciiTheme="minorHAnsi" w:hAnsiTheme="minorHAnsi" w:cstheme="minorBidi"/>
            <w:b w:val="0"/>
            <w:bCs w:val="0"/>
            <w:noProof/>
            <w:sz w:val="22"/>
            <w:szCs w:val="22"/>
          </w:rPr>
          <w:tab/>
        </w:r>
        <w:r w:rsidR="00827F1E">
          <w:rPr>
            <w:rFonts w:asciiTheme="minorHAnsi" w:hAnsiTheme="minorHAnsi" w:cstheme="minorBidi" w:hint="eastAsia"/>
            <w:b w:val="0"/>
            <w:bCs w:val="0"/>
            <w:noProof/>
            <w:sz w:val="22"/>
            <w:szCs w:val="22"/>
            <w:lang w:eastAsia="zh-CN"/>
          </w:rPr>
          <w:t>过程验证</w:t>
        </w:r>
        <w:r w:rsidR="00DF1D9C" w:rsidRPr="00EC2468">
          <w:rPr>
            <w:rStyle w:val="a5"/>
            <w:noProof/>
          </w:rPr>
          <w:t>Process Verification</w:t>
        </w:r>
        <w:r w:rsidR="00DF1D9C">
          <w:rPr>
            <w:noProof/>
            <w:webHidden/>
          </w:rPr>
          <w:tab/>
        </w:r>
        <w:r>
          <w:rPr>
            <w:noProof/>
            <w:webHidden/>
          </w:rPr>
          <w:fldChar w:fldCharType="begin"/>
        </w:r>
        <w:r w:rsidR="00DF1D9C">
          <w:rPr>
            <w:noProof/>
            <w:webHidden/>
          </w:rPr>
          <w:instrText xml:space="preserve"> PAGEREF _Toc271711590 \h </w:instrText>
        </w:r>
        <w:r>
          <w:rPr>
            <w:noProof/>
            <w:webHidden/>
          </w:rPr>
        </w:r>
        <w:r>
          <w:rPr>
            <w:noProof/>
            <w:webHidden/>
          </w:rPr>
          <w:fldChar w:fldCharType="separate"/>
        </w:r>
        <w:r w:rsidR="00DF1D9C">
          <w:rPr>
            <w:noProof/>
            <w:webHidden/>
          </w:rPr>
          <w:t>15</w:t>
        </w:r>
        <w:r>
          <w:rPr>
            <w:noProof/>
            <w:webHidden/>
          </w:rPr>
          <w:fldChar w:fldCharType="end"/>
        </w:r>
      </w:hyperlink>
    </w:p>
    <w:p w:rsidR="00DF1D9C" w:rsidRDefault="000F5738">
      <w:pPr>
        <w:pStyle w:val="10"/>
        <w:rPr>
          <w:rFonts w:asciiTheme="minorHAnsi" w:hAnsiTheme="minorHAnsi" w:cstheme="minorBidi"/>
          <w:b w:val="0"/>
          <w:bCs w:val="0"/>
          <w:noProof/>
          <w:sz w:val="22"/>
          <w:szCs w:val="22"/>
        </w:rPr>
      </w:pPr>
      <w:hyperlink w:anchor="_Toc271711591" w:history="1">
        <w:r w:rsidR="00DF1D9C" w:rsidRPr="00EC2468">
          <w:rPr>
            <w:rStyle w:val="a5"/>
            <w:noProof/>
          </w:rPr>
          <w:t>4.0</w:t>
        </w:r>
        <w:r w:rsidR="00DF1D9C">
          <w:rPr>
            <w:rFonts w:asciiTheme="minorHAnsi" w:hAnsiTheme="minorHAnsi" w:cstheme="minorBidi"/>
            <w:b w:val="0"/>
            <w:bCs w:val="0"/>
            <w:noProof/>
            <w:sz w:val="22"/>
            <w:szCs w:val="22"/>
          </w:rPr>
          <w:tab/>
        </w:r>
        <w:r w:rsidR="00827F1E">
          <w:rPr>
            <w:rFonts w:asciiTheme="minorHAnsi" w:hAnsiTheme="minorHAnsi" w:cstheme="minorBidi" w:hint="eastAsia"/>
            <w:b w:val="0"/>
            <w:bCs w:val="0"/>
            <w:noProof/>
            <w:sz w:val="22"/>
            <w:szCs w:val="22"/>
            <w:lang w:eastAsia="zh-CN"/>
          </w:rPr>
          <w:t>过程度量</w:t>
        </w:r>
        <w:r w:rsidR="00DF1D9C" w:rsidRPr="00EC2468">
          <w:rPr>
            <w:rStyle w:val="a5"/>
            <w:noProof/>
          </w:rPr>
          <w:t>Process Measurements</w:t>
        </w:r>
        <w:r w:rsidR="00DF1D9C">
          <w:rPr>
            <w:noProof/>
            <w:webHidden/>
          </w:rPr>
          <w:tab/>
        </w:r>
        <w:r>
          <w:rPr>
            <w:noProof/>
            <w:webHidden/>
          </w:rPr>
          <w:fldChar w:fldCharType="begin"/>
        </w:r>
        <w:r w:rsidR="00DF1D9C">
          <w:rPr>
            <w:noProof/>
            <w:webHidden/>
          </w:rPr>
          <w:instrText xml:space="preserve"> PAGEREF _Toc271711591 \h </w:instrText>
        </w:r>
        <w:r>
          <w:rPr>
            <w:noProof/>
            <w:webHidden/>
          </w:rPr>
        </w:r>
        <w:r>
          <w:rPr>
            <w:noProof/>
            <w:webHidden/>
          </w:rPr>
          <w:fldChar w:fldCharType="separate"/>
        </w:r>
        <w:r w:rsidR="00DF1D9C">
          <w:rPr>
            <w:noProof/>
            <w:webHidden/>
          </w:rPr>
          <w:t>15</w:t>
        </w:r>
        <w:r>
          <w:rPr>
            <w:noProof/>
            <w:webHidden/>
          </w:rPr>
          <w:fldChar w:fldCharType="end"/>
        </w:r>
      </w:hyperlink>
    </w:p>
    <w:p w:rsidR="00E03598" w:rsidRPr="000103A8" w:rsidRDefault="000F5738" w:rsidP="000103A8">
      <w:pPr>
        <w:sectPr w:rsidR="00E03598" w:rsidRPr="000103A8" w:rsidSect="00902AF9">
          <w:headerReference w:type="default" r:id="rId12"/>
          <w:footerReference w:type="default" r:id="rId13"/>
          <w:pgSz w:w="11909" w:h="16834" w:code="9"/>
          <w:pgMar w:top="1440" w:right="1800" w:bottom="1440" w:left="1800" w:header="720" w:footer="720" w:gutter="0"/>
          <w:cols w:space="720"/>
          <w:titlePg/>
          <w:docGrid w:linePitch="360"/>
        </w:sectPr>
      </w:pPr>
      <w:r w:rsidRPr="000103A8">
        <w:rPr>
          <w:kern w:val="32"/>
        </w:rPr>
        <w:fldChar w:fldCharType="end"/>
      </w:r>
    </w:p>
    <w:p w:rsidR="007E6CAC" w:rsidRPr="00262B54" w:rsidRDefault="00432135" w:rsidP="000103A8">
      <w:pPr>
        <w:pStyle w:val="SEPGHeading1"/>
      </w:pPr>
      <w:r w:rsidRPr="00262B54">
        <w:lastRenderedPageBreak/>
        <w:br w:type="page"/>
      </w:r>
      <w:bookmarkStart w:id="0" w:name="_Toc271711576"/>
      <w:r w:rsidR="00827F1E">
        <w:rPr>
          <w:rFonts w:hint="eastAsia"/>
          <w:lang w:eastAsia="zh-CN"/>
        </w:rPr>
        <w:lastRenderedPageBreak/>
        <w:t>过程概</w:t>
      </w:r>
      <w:r w:rsidR="006E126A">
        <w:rPr>
          <w:rFonts w:hint="eastAsia"/>
          <w:lang w:eastAsia="zh-CN"/>
        </w:rPr>
        <w:t>述</w:t>
      </w:r>
      <w:r w:rsidR="00194C1F" w:rsidRPr="00262B54">
        <w:t>Process</w:t>
      </w:r>
      <w:r w:rsidR="0043466C" w:rsidRPr="00262B54">
        <w:t xml:space="preserve"> Overview</w:t>
      </w:r>
      <w:bookmarkEnd w:id="0"/>
    </w:p>
    <w:p w:rsidR="005676B3" w:rsidRPr="000103A8" w:rsidRDefault="00827F1E" w:rsidP="000103A8">
      <w:pPr>
        <w:pStyle w:val="SEPGHeading2"/>
      </w:pPr>
      <w:bookmarkStart w:id="1" w:name="_Toc271711577"/>
      <w:r>
        <w:rPr>
          <w:rFonts w:hint="eastAsia"/>
          <w:lang w:eastAsia="zh-CN"/>
        </w:rPr>
        <w:t>过程目标</w:t>
      </w:r>
      <w:r w:rsidRPr="000103A8">
        <w:t>Process Objective</w:t>
      </w:r>
      <w:bookmarkEnd w:id="1"/>
    </w:p>
    <w:p w:rsidR="00827F1E" w:rsidRDefault="00827F1E" w:rsidP="000103A8">
      <w:pPr>
        <w:rPr>
          <w:lang w:eastAsia="zh-CN"/>
        </w:rPr>
      </w:pPr>
      <w:r>
        <w:rPr>
          <w:rFonts w:hint="eastAsia"/>
          <w:lang w:eastAsia="zh-CN"/>
        </w:rPr>
        <w:t>服务</w:t>
      </w:r>
      <w:r w:rsidR="006E126A">
        <w:rPr>
          <w:rFonts w:hint="eastAsia"/>
          <w:lang w:eastAsia="zh-CN"/>
        </w:rPr>
        <w:t>准备</w:t>
      </w:r>
      <w:r>
        <w:rPr>
          <w:rFonts w:hint="eastAsia"/>
          <w:lang w:eastAsia="zh-CN"/>
        </w:rPr>
        <w:t>和</w:t>
      </w:r>
      <w:r w:rsidR="00471CD3">
        <w:rPr>
          <w:rFonts w:hint="eastAsia"/>
          <w:lang w:eastAsia="zh-CN"/>
        </w:rPr>
        <w:t>过渡</w:t>
      </w:r>
      <w:r w:rsidR="006E126A">
        <w:rPr>
          <w:rFonts w:hint="eastAsia"/>
          <w:lang w:eastAsia="zh-CN"/>
        </w:rPr>
        <w:t>过程的目标是定位开始产品支持或者客服</w:t>
      </w:r>
      <w:r>
        <w:rPr>
          <w:rFonts w:hint="eastAsia"/>
          <w:lang w:eastAsia="zh-CN"/>
        </w:rPr>
        <w:t>所需的活动。</w:t>
      </w:r>
    </w:p>
    <w:p w:rsidR="006102F0" w:rsidRPr="000103A8" w:rsidRDefault="004041B0" w:rsidP="000103A8">
      <w:r>
        <w:t>Objective of service set up and transition process is to address the activities required for setting up a product support</w:t>
      </w:r>
      <w:r w:rsidR="00DF1D9C">
        <w:t>/customer</w:t>
      </w:r>
      <w:r>
        <w:t xml:space="preserve"> service</w:t>
      </w:r>
      <w:r w:rsidR="00A1302A">
        <w:t xml:space="preserve"> operations</w:t>
      </w:r>
      <w:r>
        <w:t>.</w:t>
      </w:r>
    </w:p>
    <w:p w:rsidR="00140586" w:rsidRPr="000103A8" w:rsidRDefault="00827F1E" w:rsidP="000103A8">
      <w:pPr>
        <w:pStyle w:val="SEPGHeading2"/>
      </w:pPr>
      <w:bookmarkStart w:id="2" w:name="_Toc271711578"/>
      <w:r>
        <w:rPr>
          <w:rFonts w:hint="eastAsia"/>
          <w:lang w:eastAsia="zh-CN"/>
        </w:rPr>
        <w:t>适用范围</w:t>
      </w:r>
      <w:r w:rsidRPr="000103A8">
        <w:t>Scope</w:t>
      </w:r>
      <w:bookmarkEnd w:id="2"/>
    </w:p>
    <w:p w:rsidR="00827F1E" w:rsidRDefault="00827F1E" w:rsidP="004041B0">
      <w:pPr>
        <w:rPr>
          <w:lang w:eastAsia="zh-CN"/>
        </w:rPr>
      </w:pPr>
      <w:r>
        <w:rPr>
          <w:rFonts w:hint="eastAsia"/>
          <w:lang w:eastAsia="zh-CN"/>
        </w:rPr>
        <w:t>本过程适用于</w:t>
      </w:r>
      <w:r>
        <w:rPr>
          <w:rFonts w:hint="eastAsia"/>
          <w:lang w:eastAsia="zh-CN"/>
        </w:rPr>
        <w:t>S</w:t>
      </w:r>
      <w:r w:rsidR="00F44E3F">
        <w:rPr>
          <w:rFonts w:hint="eastAsia"/>
          <w:lang w:eastAsia="zh-CN"/>
        </w:rPr>
        <w:t>GC</w:t>
      </w:r>
      <w:r w:rsidR="006E126A">
        <w:rPr>
          <w:rFonts w:hint="eastAsia"/>
          <w:lang w:eastAsia="zh-CN"/>
        </w:rPr>
        <w:t>所有产品支持或者客服</w:t>
      </w:r>
      <w:r>
        <w:rPr>
          <w:rFonts w:hint="eastAsia"/>
          <w:lang w:eastAsia="zh-CN"/>
        </w:rPr>
        <w:t>项目。</w:t>
      </w:r>
    </w:p>
    <w:p w:rsidR="004041B0" w:rsidRDefault="004041B0" w:rsidP="004041B0">
      <w:r w:rsidRPr="00077F4E">
        <w:t xml:space="preserve">This process </w:t>
      </w:r>
      <w:r>
        <w:t>is</w:t>
      </w:r>
      <w:r w:rsidRPr="00077F4E">
        <w:t xml:space="preserve"> applicable </w:t>
      </w:r>
      <w:r>
        <w:t>to all Product support</w:t>
      </w:r>
      <w:r w:rsidR="00A1302A">
        <w:t xml:space="preserve"> </w:t>
      </w:r>
      <w:r w:rsidR="00B718D3">
        <w:t>/</w:t>
      </w:r>
      <w:r w:rsidR="00A1302A">
        <w:t xml:space="preserve"> </w:t>
      </w:r>
      <w:r w:rsidR="00B718D3">
        <w:t>customer service</w:t>
      </w:r>
      <w:r>
        <w:t xml:space="preserve"> projects executed at SunGard China.</w:t>
      </w:r>
    </w:p>
    <w:p w:rsidR="00E30322" w:rsidRDefault="00827F1E" w:rsidP="000103A8">
      <w:pPr>
        <w:pStyle w:val="SEPGHeading2"/>
      </w:pPr>
      <w:bookmarkStart w:id="3" w:name="_Toc271711579"/>
      <w:r>
        <w:rPr>
          <w:rFonts w:hint="eastAsia"/>
          <w:lang w:eastAsia="zh-CN"/>
        </w:rPr>
        <w:t>角色和职责</w:t>
      </w:r>
      <w:r>
        <w:t>Role and Responsibility</w:t>
      </w:r>
      <w:bookmarkEnd w:id="3"/>
    </w:p>
    <w:tbl>
      <w:tblPr>
        <w:tblW w:w="895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2808"/>
        <w:gridCol w:w="6150"/>
      </w:tblGrid>
      <w:tr w:rsidR="00E30322" w:rsidRPr="007D673C" w:rsidTr="00FF798C">
        <w:trPr>
          <w:tblHeader/>
        </w:trPr>
        <w:tc>
          <w:tcPr>
            <w:tcW w:w="2808" w:type="dxa"/>
            <w:tcBorders>
              <w:top w:val="single" w:sz="4" w:space="0" w:color="auto"/>
              <w:left w:val="single" w:sz="4" w:space="0" w:color="auto"/>
              <w:bottom w:val="single" w:sz="4" w:space="0" w:color="auto"/>
              <w:right w:val="single" w:sz="4" w:space="0" w:color="auto"/>
            </w:tcBorders>
            <w:shd w:val="clear" w:color="auto" w:fill="E6E6E6"/>
            <w:vAlign w:val="center"/>
          </w:tcPr>
          <w:p w:rsidR="00827F1E" w:rsidRDefault="00827F1E" w:rsidP="00984438">
            <w:pPr>
              <w:pStyle w:val="SEPGTableHeading"/>
              <w:rPr>
                <w:lang w:eastAsia="zh-CN"/>
              </w:rPr>
            </w:pPr>
            <w:r>
              <w:rPr>
                <w:rFonts w:hint="eastAsia"/>
                <w:lang w:eastAsia="zh-CN"/>
              </w:rPr>
              <w:t>角色</w:t>
            </w:r>
          </w:p>
          <w:p w:rsidR="00E30322" w:rsidRPr="007D673C" w:rsidRDefault="00E30322" w:rsidP="00984438">
            <w:pPr>
              <w:pStyle w:val="SEPGTableHeading"/>
            </w:pPr>
            <w:r>
              <w:t>Role</w:t>
            </w:r>
          </w:p>
        </w:tc>
        <w:tc>
          <w:tcPr>
            <w:tcW w:w="6150" w:type="dxa"/>
            <w:tcBorders>
              <w:top w:val="single" w:sz="4" w:space="0" w:color="auto"/>
              <w:left w:val="single" w:sz="4" w:space="0" w:color="auto"/>
              <w:bottom w:val="single" w:sz="4" w:space="0" w:color="auto"/>
              <w:right w:val="single" w:sz="4" w:space="0" w:color="auto"/>
            </w:tcBorders>
            <w:shd w:val="clear" w:color="auto" w:fill="E6E6E6"/>
            <w:vAlign w:val="center"/>
          </w:tcPr>
          <w:p w:rsidR="00827F1E" w:rsidRDefault="00827F1E" w:rsidP="00984438">
            <w:pPr>
              <w:pStyle w:val="SEPGTableHeading"/>
              <w:rPr>
                <w:lang w:eastAsia="zh-CN"/>
              </w:rPr>
            </w:pPr>
            <w:r>
              <w:rPr>
                <w:rFonts w:hint="eastAsia"/>
                <w:lang w:eastAsia="zh-CN"/>
              </w:rPr>
              <w:t>职责</w:t>
            </w:r>
          </w:p>
          <w:p w:rsidR="00E30322" w:rsidRPr="007D673C" w:rsidRDefault="00E30322" w:rsidP="00984438">
            <w:pPr>
              <w:pStyle w:val="SEPGTableHeading"/>
            </w:pPr>
            <w:r>
              <w:t>Responsibility</w:t>
            </w:r>
          </w:p>
        </w:tc>
      </w:tr>
      <w:tr w:rsidR="00E30322" w:rsidTr="00FF798C">
        <w:tc>
          <w:tcPr>
            <w:tcW w:w="2808" w:type="dxa"/>
          </w:tcPr>
          <w:p w:rsidR="00827F1E" w:rsidRDefault="00827F1E" w:rsidP="00FF798C">
            <w:pPr>
              <w:pStyle w:val="SEPGTableText"/>
              <w:rPr>
                <w:lang w:eastAsia="zh-CN"/>
              </w:rPr>
            </w:pPr>
            <w:r>
              <w:rPr>
                <w:rFonts w:hint="eastAsia"/>
                <w:lang w:eastAsia="zh-CN"/>
              </w:rPr>
              <w:t>&lt;</w:t>
            </w:r>
            <w:r>
              <w:rPr>
                <w:rFonts w:hint="eastAsia"/>
                <w:lang w:eastAsia="zh-CN"/>
              </w:rPr>
              <w:t>服务</w:t>
            </w:r>
            <w:r w:rsidR="006E126A">
              <w:rPr>
                <w:rFonts w:hint="eastAsia"/>
                <w:lang w:eastAsia="zh-CN"/>
              </w:rPr>
              <w:t>负责人</w:t>
            </w:r>
            <w:r>
              <w:rPr>
                <w:rFonts w:hint="eastAsia"/>
                <w:lang w:eastAsia="zh-CN"/>
              </w:rPr>
              <w:t>&gt;</w:t>
            </w:r>
          </w:p>
          <w:p w:rsidR="00E30322" w:rsidRDefault="00FF798C" w:rsidP="00FF798C">
            <w:pPr>
              <w:pStyle w:val="SEPGTableText"/>
            </w:pPr>
            <w:r>
              <w:t>&lt;Service manager&gt;</w:t>
            </w:r>
          </w:p>
        </w:tc>
        <w:tc>
          <w:tcPr>
            <w:tcW w:w="6150" w:type="dxa"/>
          </w:tcPr>
          <w:p w:rsidR="00827F1E" w:rsidRDefault="00827F1E" w:rsidP="00984438">
            <w:pPr>
              <w:pStyle w:val="SEPGTableText"/>
              <w:rPr>
                <w:lang w:eastAsia="zh-CN"/>
              </w:rPr>
            </w:pPr>
            <w:r>
              <w:rPr>
                <w:rFonts w:hint="eastAsia"/>
                <w:lang w:eastAsia="zh-CN"/>
              </w:rPr>
              <w:t>负责服务的</w:t>
            </w:r>
            <w:r w:rsidR="006E126A">
              <w:rPr>
                <w:rFonts w:hint="eastAsia"/>
                <w:lang w:eastAsia="zh-CN"/>
              </w:rPr>
              <w:t>准备</w:t>
            </w:r>
            <w:r>
              <w:rPr>
                <w:rFonts w:hint="eastAsia"/>
                <w:lang w:eastAsia="zh-CN"/>
              </w:rPr>
              <w:t>和</w:t>
            </w:r>
            <w:r w:rsidR="00471CD3">
              <w:rPr>
                <w:rFonts w:hint="eastAsia"/>
                <w:lang w:eastAsia="zh-CN"/>
              </w:rPr>
              <w:t>过渡</w:t>
            </w:r>
            <w:r>
              <w:rPr>
                <w:rFonts w:hint="eastAsia"/>
                <w:lang w:eastAsia="zh-CN"/>
              </w:rPr>
              <w:t>活动的计划和执行工作。</w:t>
            </w:r>
          </w:p>
          <w:p w:rsidR="00E30322" w:rsidRDefault="003B58A9" w:rsidP="00984438">
            <w:pPr>
              <w:pStyle w:val="SEPGTableText"/>
            </w:pPr>
            <w:r>
              <w:t>Responsible for planning and execution of service setup and transition activities</w:t>
            </w:r>
          </w:p>
        </w:tc>
      </w:tr>
      <w:tr w:rsidR="00E30322" w:rsidTr="00FF798C">
        <w:tc>
          <w:tcPr>
            <w:tcW w:w="2808" w:type="dxa"/>
            <w:tcBorders>
              <w:top w:val="single" w:sz="4" w:space="0" w:color="auto"/>
            </w:tcBorders>
          </w:tcPr>
          <w:p w:rsidR="00827F1E" w:rsidRDefault="00827F1E" w:rsidP="00984438">
            <w:pPr>
              <w:pStyle w:val="SEPGTableText"/>
              <w:rPr>
                <w:lang w:eastAsia="zh-CN"/>
              </w:rPr>
            </w:pPr>
            <w:r>
              <w:rPr>
                <w:rFonts w:hint="eastAsia"/>
                <w:lang w:eastAsia="zh-CN"/>
              </w:rPr>
              <w:t>&lt;</w:t>
            </w:r>
            <w:r w:rsidR="006E126A">
              <w:rPr>
                <w:rFonts w:hint="eastAsia"/>
                <w:lang w:eastAsia="zh-CN"/>
              </w:rPr>
              <w:t>客户或者发起人</w:t>
            </w:r>
            <w:r>
              <w:rPr>
                <w:rFonts w:hint="eastAsia"/>
                <w:lang w:eastAsia="zh-CN"/>
              </w:rPr>
              <w:t>&gt;</w:t>
            </w:r>
          </w:p>
          <w:p w:rsidR="00E30322" w:rsidRDefault="00FF798C" w:rsidP="00984438">
            <w:pPr>
              <w:pStyle w:val="SEPGTableText"/>
            </w:pPr>
            <w:r>
              <w:t>&lt;Client/sponsor&gt;</w:t>
            </w:r>
          </w:p>
        </w:tc>
        <w:tc>
          <w:tcPr>
            <w:tcW w:w="6150" w:type="dxa"/>
            <w:tcBorders>
              <w:top w:val="single" w:sz="4" w:space="0" w:color="auto"/>
            </w:tcBorders>
          </w:tcPr>
          <w:p w:rsidR="00827F1E" w:rsidRDefault="006E126A" w:rsidP="00984438">
            <w:pPr>
              <w:pStyle w:val="SEPGTableText"/>
              <w:rPr>
                <w:lang w:eastAsia="zh-CN"/>
              </w:rPr>
            </w:pPr>
            <w:r>
              <w:rPr>
                <w:rFonts w:hint="eastAsia"/>
                <w:lang w:eastAsia="zh-CN"/>
              </w:rPr>
              <w:t>负责按需进行</w:t>
            </w:r>
            <w:r w:rsidR="00827F1E">
              <w:rPr>
                <w:rFonts w:hint="eastAsia"/>
                <w:lang w:eastAsia="zh-CN"/>
              </w:rPr>
              <w:t>批准和反馈。</w:t>
            </w:r>
          </w:p>
          <w:p w:rsidR="00E30322" w:rsidRDefault="003B58A9" w:rsidP="00984438">
            <w:pPr>
              <w:pStyle w:val="SEPGTableText"/>
            </w:pPr>
            <w:r>
              <w:t>Responsible for providing the approvals and feedback as necessary</w:t>
            </w:r>
          </w:p>
        </w:tc>
      </w:tr>
    </w:tbl>
    <w:p w:rsidR="00EB0522" w:rsidRPr="000103A8" w:rsidRDefault="00827F1E" w:rsidP="000103A8">
      <w:pPr>
        <w:pStyle w:val="SEPGHeading2"/>
      </w:pPr>
      <w:bookmarkStart w:id="4" w:name="_Toc271711580"/>
      <w:r>
        <w:rPr>
          <w:rFonts w:hint="eastAsia"/>
          <w:lang w:eastAsia="zh-CN"/>
        </w:rPr>
        <w:t>目标读者</w:t>
      </w:r>
      <w:r w:rsidRPr="000103A8">
        <w:t>Intended Audience</w:t>
      </w:r>
      <w:bookmarkEnd w:id="4"/>
    </w:p>
    <w:p w:rsidR="00827F1E" w:rsidRDefault="00827F1E" w:rsidP="004041B0">
      <w:pPr>
        <w:rPr>
          <w:lang w:eastAsia="zh-CN"/>
        </w:rPr>
      </w:pPr>
      <w:r>
        <w:rPr>
          <w:rFonts w:hint="eastAsia"/>
          <w:lang w:eastAsia="zh-CN"/>
        </w:rPr>
        <w:t>本文档旨在</w:t>
      </w:r>
      <w:r w:rsidR="006E126A">
        <w:rPr>
          <w:rFonts w:hint="eastAsia"/>
          <w:lang w:eastAsia="zh-CN"/>
        </w:rPr>
        <w:t>为产品支持或者客服相</w:t>
      </w:r>
      <w:r w:rsidR="003A3682">
        <w:rPr>
          <w:rFonts w:hint="eastAsia"/>
          <w:lang w:eastAsia="zh-CN"/>
        </w:rPr>
        <w:t>关人员</w:t>
      </w:r>
      <w:r w:rsidR="006E126A">
        <w:rPr>
          <w:rFonts w:hint="eastAsia"/>
          <w:lang w:eastAsia="zh-CN"/>
        </w:rPr>
        <w:t>提供</w:t>
      </w:r>
      <w:r w:rsidR="003A3682">
        <w:rPr>
          <w:rFonts w:hint="eastAsia"/>
          <w:lang w:eastAsia="zh-CN"/>
        </w:rPr>
        <w:t>参考</w:t>
      </w:r>
      <w:r>
        <w:rPr>
          <w:rFonts w:hint="eastAsia"/>
          <w:lang w:eastAsia="zh-CN"/>
        </w:rPr>
        <w:t>。</w:t>
      </w:r>
    </w:p>
    <w:p w:rsidR="004041B0" w:rsidRDefault="004041B0" w:rsidP="004041B0">
      <w:r>
        <w:t>This document is meant to be reference document for the personnel involved in the execution of product support</w:t>
      </w:r>
      <w:r w:rsidR="00466C60">
        <w:t>/customer service</w:t>
      </w:r>
    </w:p>
    <w:p w:rsidR="00EB0522" w:rsidRPr="000103A8" w:rsidRDefault="00827F1E" w:rsidP="000103A8">
      <w:pPr>
        <w:pStyle w:val="SEPGHeading2"/>
      </w:pPr>
      <w:bookmarkStart w:id="5" w:name="_Toc271711581"/>
      <w:r>
        <w:rPr>
          <w:rFonts w:hint="eastAsia"/>
          <w:lang w:eastAsia="zh-CN"/>
        </w:rPr>
        <w:t>参考文献</w:t>
      </w:r>
      <w:r w:rsidRPr="000103A8">
        <w:t>References</w:t>
      </w:r>
      <w:bookmarkEnd w:id="5"/>
    </w:p>
    <w:p w:rsidR="009F5E36" w:rsidRDefault="009F5E36" w:rsidP="000103A8">
      <w:pPr>
        <w:rPr>
          <w:lang w:eastAsia="zh-CN"/>
        </w:rPr>
      </w:pPr>
      <w:r>
        <w:rPr>
          <w:rFonts w:hint="eastAsia"/>
          <w:lang w:eastAsia="zh-CN"/>
        </w:rPr>
        <w:t>在进行</w:t>
      </w:r>
      <w:r w:rsidR="006E126A">
        <w:rPr>
          <w:rFonts w:hint="eastAsia"/>
          <w:lang w:eastAsia="zh-CN"/>
        </w:rPr>
        <w:t>服务准备和</w:t>
      </w:r>
      <w:r w:rsidR="00471CD3">
        <w:rPr>
          <w:rFonts w:hint="eastAsia"/>
          <w:lang w:eastAsia="zh-CN"/>
        </w:rPr>
        <w:t>过渡</w:t>
      </w:r>
      <w:r w:rsidR="006E126A">
        <w:rPr>
          <w:rFonts w:hint="eastAsia"/>
          <w:lang w:eastAsia="zh-CN"/>
        </w:rPr>
        <w:t>过程时，可以参考的相关过程</w:t>
      </w:r>
      <w:r>
        <w:rPr>
          <w:rFonts w:hint="eastAsia"/>
          <w:lang w:eastAsia="zh-CN"/>
        </w:rPr>
        <w:t>或工作产品如下：</w:t>
      </w:r>
    </w:p>
    <w:p w:rsidR="007D673C" w:rsidRDefault="00070C5B" w:rsidP="000103A8">
      <w:r w:rsidRPr="000103A8">
        <w:t xml:space="preserve">Following are the related process and/or artifacts that can be </w:t>
      </w:r>
      <w:r w:rsidR="004041B0" w:rsidRPr="000103A8">
        <w:t>referred while</w:t>
      </w:r>
      <w:r w:rsidRPr="000103A8">
        <w:t xml:space="preserve"> implementing the </w:t>
      </w:r>
      <w:r w:rsidR="004041B0">
        <w:t>service setup and transition process</w:t>
      </w:r>
    </w:p>
    <w:p w:rsidR="00E30322" w:rsidRPr="000103A8" w:rsidRDefault="00E30322" w:rsidP="000103A8"/>
    <w:tbl>
      <w:tblPr>
        <w:tblW w:w="8958" w:type="dxa"/>
        <w:jc w:val="center"/>
        <w:tblInd w:w="-21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3025"/>
        <w:gridCol w:w="5933"/>
      </w:tblGrid>
      <w:tr w:rsidR="007D673C" w:rsidRPr="007D673C" w:rsidTr="00FF798C">
        <w:trPr>
          <w:tblHeader/>
          <w:jc w:val="center"/>
        </w:trPr>
        <w:tc>
          <w:tcPr>
            <w:tcW w:w="3025" w:type="dxa"/>
            <w:tcBorders>
              <w:top w:val="single" w:sz="4" w:space="0" w:color="auto"/>
              <w:left w:val="single" w:sz="4" w:space="0" w:color="auto"/>
              <w:bottom w:val="single" w:sz="4" w:space="0" w:color="auto"/>
              <w:right w:val="single" w:sz="4" w:space="0" w:color="auto"/>
            </w:tcBorders>
            <w:shd w:val="clear" w:color="auto" w:fill="E6E6E6"/>
            <w:vAlign w:val="center"/>
          </w:tcPr>
          <w:p w:rsidR="009F5E36" w:rsidRDefault="009F5E36" w:rsidP="000103A8">
            <w:pPr>
              <w:pStyle w:val="SEPGTableHeading"/>
              <w:rPr>
                <w:lang w:eastAsia="zh-CN"/>
              </w:rPr>
            </w:pPr>
            <w:r>
              <w:rPr>
                <w:rFonts w:hint="eastAsia"/>
                <w:lang w:eastAsia="zh-CN"/>
              </w:rPr>
              <w:t>文档名称</w:t>
            </w:r>
          </w:p>
          <w:p w:rsidR="007D673C" w:rsidRPr="007D673C" w:rsidRDefault="007D673C" w:rsidP="000103A8">
            <w:pPr>
              <w:pStyle w:val="SEPGTableHeading"/>
            </w:pPr>
            <w:r w:rsidRPr="007D673C">
              <w:t>Document Name</w:t>
            </w:r>
          </w:p>
        </w:tc>
        <w:tc>
          <w:tcPr>
            <w:tcW w:w="5933" w:type="dxa"/>
            <w:tcBorders>
              <w:top w:val="single" w:sz="4" w:space="0" w:color="auto"/>
              <w:left w:val="single" w:sz="4" w:space="0" w:color="auto"/>
              <w:bottom w:val="single" w:sz="4" w:space="0" w:color="auto"/>
              <w:right w:val="single" w:sz="4" w:space="0" w:color="auto"/>
            </w:tcBorders>
            <w:shd w:val="clear" w:color="auto" w:fill="E6E6E6"/>
            <w:vAlign w:val="center"/>
          </w:tcPr>
          <w:p w:rsidR="009F5E36" w:rsidRDefault="009F5E36" w:rsidP="000103A8">
            <w:pPr>
              <w:pStyle w:val="SEPGTableHeading"/>
              <w:rPr>
                <w:lang w:eastAsia="zh-CN"/>
              </w:rPr>
            </w:pPr>
            <w:r>
              <w:rPr>
                <w:rFonts w:hint="eastAsia"/>
                <w:lang w:eastAsia="zh-CN"/>
              </w:rPr>
              <w:t>文档类型</w:t>
            </w:r>
          </w:p>
          <w:p w:rsidR="007D673C" w:rsidRPr="007D673C" w:rsidRDefault="007D673C" w:rsidP="000103A8">
            <w:pPr>
              <w:pStyle w:val="SEPGTableHeading"/>
            </w:pPr>
            <w:r w:rsidRPr="007D673C">
              <w:t>Document Type</w:t>
            </w:r>
          </w:p>
        </w:tc>
      </w:tr>
      <w:tr w:rsidR="007D673C" w:rsidTr="00FF798C">
        <w:trPr>
          <w:jc w:val="center"/>
        </w:trPr>
        <w:tc>
          <w:tcPr>
            <w:tcW w:w="3025" w:type="dxa"/>
          </w:tcPr>
          <w:p w:rsidR="009F5E36" w:rsidRDefault="009F5E36" w:rsidP="000103A8">
            <w:pPr>
              <w:pStyle w:val="SEPGTableText"/>
              <w:rPr>
                <w:lang w:eastAsia="zh-CN"/>
              </w:rPr>
            </w:pPr>
            <w:r>
              <w:rPr>
                <w:rFonts w:hint="eastAsia"/>
                <w:lang w:eastAsia="zh-CN"/>
              </w:rPr>
              <w:lastRenderedPageBreak/>
              <w:t>服务管理过程</w:t>
            </w:r>
          </w:p>
          <w:p w:rsidR="007D673C" w:rsidRDefault="004041B0" w:rsidP="000103A8">
            <w:pPr>
              <w:pStyle w:val="SEPGTableText"/>
            </w:pPr>
            <w:r>
              <w:t>Service management process</w:t>
            </w:r>
          </w:p>
        </w:tc>
        <w:tc>
          <w:tcPr>
            <w:tcW w:w="5933" w:type="dxa"/>
          </w:tcPr>
          <w:p w:rsidR="009F5E36" w:rsidRDefault="009F5E36" w:rsidP="000103A8">
            <w:pPr>
              <w:pStyle w:val="SEPGTableText"/>
              <w:rPr>
                <w:lang w:eastAsia="zh-CN"/>
              </w:rPr>
            </w:pPr>
            <w:r>
              <w:rPr>
                <w:rFonts w:hint="eastAsia"/>
                <w:lang w:eastAsia="zh-CN"/>
              </w:rPr>
              <w:t>过程</w:t>
            </w:r>
          </w:p>
          <w:p w:rsidR="007D673C" w:rsidRDefault="007D673C" w:rsidP="000103A8">
            <w:pPr>
              <w:pStyle w:val="SEPGTableText"/>
            </w:pPr>
            <w:r>
              <w:t>Process</w:t>
            </w:r>
          </w:p>
        </w:tc>
      </w:tr>
      <w:tr w:rsidR="007D673C" w:rsidTr="008A6B75">
        <w:trPr>
          <w:jc w:val="center"/>
        </w:trPr>
        <w:tc>
          <w:tcPr>
            <w:tcW w:w="3025" w:type="dxa"/>
            <w:tcBorders>
              <w:top w:val="single" w:sz="4" w:space="0" w:color="auto"/>
              <w:bottom w:val="single" w:sz="4" w:space="0" w:color="auto"/>
            </w:tcBorders>
          </w:tcPr>
          <w:p w:rsidR="009F5E36" w:rsidRDefault="009F5E36" w:rsidP="000103A8">
            <w:pPr>
              <w:pStyle w:val="SEPGTableText"/>
              <w:rPr>
                <w:lang w:eastAsia="zh-CN"/>
              </w:rPr>
            </w:pPr>
            <w:r>
              <w:rPr>
                <w:rFonts w:hint="eastAsia"/>
                <w:lang w:eastAsia="zh-CN"/>
              </w:rPr>
              <w:t>服务管理计划</w:t>
            </w:r>
          </w:p>
          <w:p w:rsidR="007D673C" w:rsidRDefault="004041B0" w:rsidP="000103A8">
            <w:pPr>
              <w:pStyle w:val="SEPGTableText"/>
            </w:pPr>
            <w:r>
              <w:t>Service management plan</w:t>
            </w:r>
          </w:p>
        </w:tc>
        <w:tc>
          <w:tcPr>
            <w:tcW w:w="5933" w:type="dxa"/>
            <w:tcBorders>
              <w:top w:val="single" w:sz="4" w:space="0" w:color="auto"/>
              <w:bottom w:val="single" w:sz="4" w:space="0" w:color="auto"/>
            </w:tcBorders>
          </w:tcPr>
          <w:p w:rsidR="009F5E36" w:rsidRDefault="009F5E36" w:rsidP="000103A8">
            <w:pPr>
              <w:pStyle w:val="SEPGTableText"/>
              <w:rPr>
                <w:lang w:eastAsia="zh-CN"/>
              </w:rPr>
            </w:pPr>
            <w:r>
              <w:rPr>
                <w:rFonts w:hint="eastAsia"/>
                <w:lang w:eastAsia="zh-CN"/>
              </w:rPr>
              <w:t>模板</w:t>
            </w:r>
          </w:p>
          <w:p w:rsidR="007D673C" w:rsidRDefault="004041B0" w:rsidP="000103A8">
            <w:pPr>
              <w:pStyle w:val="SEPGTableText"/>
            </w:pPr>
            <w:r>
              <w:t>Template</w:t>
            </w:r>
          </w:p>
        </w:tc>
      </w:tr>
      <w:tr w:rsidR="008A6B75" w:rsidTr="00FF798C">
        <w:trPr>
          <w:jc w:val="center"/>
        </w:trPr>
        <w:tc>
          <w:tcPr>
            <w:tcW w:w="3025" w:type="dxa"/>
            <w:tcBorders>
              <w:top w:val="single" w:sz="4" w:space="0" w:color="auto"/>
            </w:tcBorders>
          </w:tcPr>
          <w:p w:rsidR="006E126A" w:rsidRDefault="006E126A" w:rsidP="000103A8">
            <w:pPr>
              <w:pStyle w:val="SEPGTableText"/>
              <w:rPr>
                <w:lang w:eastAsia="zh-CN"/>
              </w:rPr>
            </w:pPr>
            <w:r>
              <w:rPr>
                <w:rFonts w:hint="eastAsia"/>
                <w:lang w:eastAsia="zh-CN"/>
              </w:rPr>
              <w:t>产品实施过程</w:t>
            </w:r>
          </w:p>
          <w:p w:rsidR="008A6B75" w:rsidRDefault="008A6B75" w:rsidP="000103A8">
            <w:pPr>
              <w:pStyle w:val="SEPGTableText"/>
              <w:rPr>
                <w:lang w:eastAsia="zh-CN"/>
              </w:rPr>
            </w:pPr>
            <w:r>
              <w:rPr>
                <w:lang w:eastAsia="zh-CN"/>
              </w:rPr>
              <w:t>Product Implementation process</w:t>
            </w:r>
          </w:p>
        </w:tc>
        <w:tc>
          <w:tcPr>
            <w:tcW w:w="5933" w:type="dxa"/>
            <w:tcBorders>
              <w:top w:val="single" w:sz="4" w:space="0" w:color="auto"/>
            </w:tcBorders>
          </w:tcPr>
          <w:p w:rsidR="006E126A" w:rsidRDefault="006E126A" w:rsidP="000103A8">
            <w:pPr>
              <w:pStyle w:val="SEPGTableText"/>
              <w:rPr>
                <w:lang w:eastAsia="zh-CN"/>
              </w:rPr>
            </w:pPr>
            <w:r>
              <w:rPr>
                <w:rFonts w:hint="eastAsia"/>
                <w:lang w:eastAsia="zh-CN"/>
              </w:rPr>
              <w:t>过程</w:t>
            </w:r>
          </w:p>
          <w:p w:rsidR="008A6B75" w:rsidRDefault="008A6B75" w:rsidP="000103A8">
            <w:pPr>
              <w:pStyle w:val="SEPGTableText"/>
              <w:rPr>
                <w:lang w:eastAsia="zh-CN"/>
              </w:rPr>
            </w:pPr>
            <w:r>
              <w:rPr>
                <w:lang w:eastAsia="zh-CN"/>
              </w:rPr>
              <w:t>Process</w:t>
            </w:r>
          </w:p>
        </w:tc>
      </w:tr>
    </w:tbl>
    <w:p w:rsidR="00EC63E6" w:rsidRDefault="006E126A" w:rsidP="009F5E36">
      <w:pPr>
        <w:pStyle w:val="SEPGHeading2"/>
      </w:pPr>
      <w:bookmarkStart w:id="6" w:name="_Toc271711582"/>
      <w:r>
        <w:rPr>
          <w:rFonts w:hint="eastAsia"/>
          <w:lang w:eastAsia="zh-CN"/>
        </w:rPr>
        <w:t>缩写</w:t>
      </w:r>
      <w:r w:rsidR="009F5E36">
        <w:rPr>
          <w:rFonts w:hint="eastAsia"/>
          <w:lang w:eastAsia="zh-CN"/>
        </w:rPr>
        <w:t>和定义</w:t>
      </w:r>
      <w:r w:rsidR="009F5E36" w:rsidRPr="000103A8">
        <w:t>Acronyms and Definitions</w:t>
      </w:r>
      <w:bookmarkEnd w:id="6"/>
    </w:p>
    <w:tbl>
      <w:tblPr>
        <w:tblW w:w="8958" w:type="dxa"/>
        <w:jc w:val="center"/>
        <w:tblInd w:w="-21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tblPr>
      <w:tblGrid>
        <w:gridCol w:w="3066"/>
        <w:gridCol w:w="5892"/>
      </w:tblGrid>
      <w:tr w:rsidR="002736B8" w:rsidRPr="007D673C" w:rsidTr="00C657D1">
        <w:trPr>
          <w:tblHeader/>
          <w:jc w:val="center"/>
        </w:trPr>
        <w:tc>
          <w:tcPr>
            <w:tcW w:w="3066" w:type="dxa"/>
            <w:tcBorders>
              <w:top w:val="single" w:sz="4" w:space="0" w:color="auto"/>
              <w:left w:val="single" w:sz="4" w:space="0" w:color="auto"/>
              <w:bottom w:val="single" w:sz="4" w:space="0" w:color="auto"/>
              <w:right w:val="single" w:sz="4" w:space="0" w:color="auto"/>
            </w:tcBorders>
            <w:shd w:val="clear" w:color="auto" w:fill="E6E6E6"/>
            <w:vAlign w:val="center"/>
          </w:tcPr>
          <w:p w:rsidR="009F5E36" w:rsidRDefault="006E126A" w:rsidP="000103A8">
            <w:pPr>
              <w:pStyle w:val="SEPGTableHeading"/>
              <w:rPr>
                <w:lang w:eastAsia="zh-CN"/>
              </w:rPr>
            </w:pPr>
            <w:r>
              <w:rPr>
                <w:rFonts w:hint="eastAsia"/>
                <w:lang w:eastAsia="zh-CN"/>
              </w:rPr>
              <w:t>缩写</w:t>
            </w:r>
            <w:r w:rsidR="009F5E36">
              <w:rPr>
                <w:rFonts w:hint="eastAsia"/>
                <w:lang w:eastAsia="zh-CN"/>
              </w:rPr>
              <w:t>或术语</w:t>
            </w:r>
          </w:p>
          <w:p w:rsidR="002736B8" w:rsidRPr="007D673C" w:rsidRDefault="002736B8" w:rsidP="000103A8">
            <w:pPr>
              <w:pStyle w:val="SEPGTableHeading"/>
            </w:pPr>
            <w:r w:rsidRPr="007D673C">
              <w:t>Acronym/Term</w:t>
            </w:r>
          </w:p>
        </w:tc>
        <w:tc>
          <w:tcPr>
            <w:tcW w:w="5892" w:type="dxa"/>
            <w:tcBorders>
              <w:top w:val="single" w:sz="4" w:space="0" w:color="auto"/>
              <w:left w:val="single" w:sz="4" w:space="0" w:color="auto"/>
              <w:bottom w:val="single" w:sz="4" w:space="0" w:color="auto"/>
              <w:right w:val="single" w:sz="4" w:space="0" w:color="auto"/>
            </w:tcBorders>
            <w:shd w:val="clear" w:color="auto" w:fill="E6E6E6"/>
            <w:vAlign w:val="center"/>
          </w:tcPr>
          <w:p w:rsidR="009F5E36" w:rsidRDefault="009F5E36" w:rsidP="000103A8">
            <w:pPr>
              <w:pStyle w:val="SEPGTableHeading"/>
              <w:rPr>
                <w:lang w:eastAsia="zh-CN"/>
              </w:rPr>
            </w:pPr>
            <w:r>
              <w:rPr>
                <w:rFonts w:hint="eastAsia"/>
                <w:lang w:eastAsia="zh-CN"/>
              </w:rPr>
              <w:t>定义</w:t>
            </w:r>
          </w:p>
          <w:p w:rsidR="002736B8" w:rsidRPr="007D673C" w:rsidRDefault="002736B8" w:rsidP="000103A8">
            <w:pPr>
              <w:pStyle w:val="SEPGTableHeading"/>
            </w:pPr>
            <w:r w:rsidRPr="007D673C">
              <w:t>Definition</w:t>
            </w:r>
          </w:p>
        </w:tc>
      </w:tr>
      <w:tr w:rsidR="00E30322" w:rsidTr="00C657D1">
        <w:trPr>
          <w:jc w:val="center"/>
        </w:trPr>
        <w:tc>
          <w:tcPr>
            <w:tcW w:w="3066" w:type="dxa"/>
          </w:tcPr>
          <w:p w:rsidR="00E30322" w:rsidRPr="00E30322" w:rsidRDefault="00E30322" w:rsidP="00E30322">
            <w:pPr>
              <w:pStyle w:val="SEPGTableText"/>
            </w:pPr>
            <w:r w:rsidRPr="00E30322">
              <w:t>Admin</w:t>
            </w:r>
          </w:p>
        </w:tc>
        <w:tc>
          <w:tcPr>
            <w:tcW w:w="5892" w:type="dxa"/>
          </w:tcPr>
          <w:p w:rsidR="00E30322" w:rsidRPr="0099280C" w:rsidRDefault="009F5E36" w:rsidP="00E30322">
            <w:pPr>
              <w:pStyle w:val="SEPGTableText"/>
            </w:pPr>
            <w:r>
              <w:rPr>
                <w:rFonts w:hint="eastAsia"/>
                <w:lang w:eastAsia="zh-CN"/>
              </w:rPr>
              <w:t>管理</w:t>
            </w:r>
            <w:r w:rsidR="006E126A">
              <w:rPr>
                <w:rFonts w:hint="eastAsia"/>
                <w:lang w:eastAsia="zh-CN"/>
              </w:rPr>
              <w:t>员</w:t>
            </w:r>
            <w:r w:rsidR="00E30322">
              <w:t>Administration</w:t>
            </w:r>
          </w:p>
        </w:tc>
      </w:tr>
      <w:tr w:rsidR="00E30322" w:rsidTr="00C657D1">
        <w:trPr>
          <w:jc w:val="center"/>
        </w:trPr>
        <w:tc>
          <w:tcPr>
            <w:tcW w:w="3066" w:type="dxa"/>
            <w:tcBorders>
              <w:top w:val="single" w:sz="4" w:space="0" w:color="auto"/>
            </w:tcBorders>
          </w:tcPr>
          <w:p w:rsidR="00E30322" w:rsidRPr="00E30322" w:rsidRDefault="00E30322" w:rsidP="00E30322">
            <w:pPr>
              <w:pStyle w:val="SEPGTableText"/>
            </w:pPr>
            <w:r w:rsidRPr="00E30322">
              <w:t>HW/ SW</w:t>
            </w:r>
          </w:p>
        </w:tc>
        <w:tc>
          <w:tcPr>
            <w:tcW w:w="5892" w:type="dxa"/>
            <w:tcBorders>
              <w:top w:val="single" w:sz="4" w:space="0" w:color="auto"/>
            </w:tcBorders>
          </w:tcPr>
          <w:p w:rsidR="00E30322" w:rsidRPr="0099280C" w:rsidRDefault="009F5E36" w:rsidP="00E30322">
            <w:pPr>
              <w:pStyle w:val="SEPGTableText"/>
            </w:pPr>
            <w:r>
              <w:rPr>
                <w:rFonts w:hint="eastAsia"/>
                <w:lang w:eastAsia="zh-CN"/>
              </w:rPr>
              <w:t>硬件</w:t>
            </w:r>
            <w:r>
              <w:rPr>
                <w:rFonts w:hint="eastAsia"/>
                <w:lang w:eastAsia="zh-CN"/>
              </w:rPr>
              <w:t>/</w:t>
            </w:r>
            <w:r>
              <w:rPr>
                <w:rFonts w:hint="eastAsia"/>
                <w:lang w:eastAsia="zh-CN"/>
              </w:rPr>
              <w:t>软件</w:t>
            </w:r>
            <w:r w:rsidR="00E30322" w:rsidRPr="0099280C">
              <w:t>Hardware/</w:t>
            </w:r>
            <w:r w:rsidR="00E30322">
              <w:t xml:space="preserve"> </w:t>
            </w:r>
            <w:r w:rsidR="00E30322" w:rsidRPr="0099280C">
              <w:t>Software</w:t>
            </w:r>
          </w:p>
        </w:tc>
      </w:tr>
      <w:tr w:rsidR="00935F83" w:rsidTr="00C657D1">
        <w:trPr>
          <w:jc w:val="center"/>
        </w:trPr>
        <w:tc>
          <w:tcPr>
            <w:tcW w:w="3066" w:type="dxa"/>
            <w:tcBorders>
              <w:top w:val="single" w:sz="4" w:space="0" w:color="auto"/>
            </w:tcBorders>
          </w:tcPr>
          <w:p w:rsidR="00935F83" w:rsidRPr="00E30322" w:rsidRDefault="00935F83" w:rsidP="00E30322">
            <w:pPr>
              <w:pStyle w:val="SEPGTableText"/>
            </w:pPr>
            <w:r>
              <w:t>IT</w:t>
            </w:r>
          </w:p>
        </w:tc>
        <w:tc>
          <w:tcPr>
            <w:tcW w:w="5892" w:type="dxa"/>
            <w:tcBorders>
              <w:top w:val="single" w:sz="4" w:space="0" w:color="auto"/>
            </w:tcBorders>
          </w:tcPr>
          <w:p w:rsidR="00935F83" w:rsidRPr="0099280C" w:rsidRDefault="009F5E36" w:rsidP="00E30322">
            <w:pPr>
              <w:pStyle w:val="SEPGTableText"/>
            </w:pPr>
            <w:r>
              <w:rPr>
                <w:rFonts w:hint="eastAsia"/>
                <w:lang w:eastAsia="zh-CN"/>
              </w:rPr>
              <w:t>信息技术</w:t>
            </w:r>
            <w:r w:rsidR="00935F83">
              <w:t>Information Technology</w:t>
            </w:r>
          </w:p>
        </w:tc>
      </w:tr>
      <w:tr w:rsidR="00E30322" w:rsidTr="00C657D1">
        <w:trPr>
          <w:jc w:val="center"/>
        </w:trPr>
        <w:tc>
          <w:tcPr>
            <w:tcW w:w="3066" w:type="dxa"/>
            <w:tcBorders>
              <w:top w:val="single" w:sz="4" w:space="0" w:color="auto"/>
            </w:tcBorders>
          </w:tcPr>
          <w:p w:rsidR="00E30322" w:rsidRPr="00E30322" w:rsidRDefault="00E30322" w:rsidP="00E30322">
            <w:pPr>
              <w:pStyle w:val="SEPGTableText"/>
            </w:pPr>
            <w:r w:rsidRPr="00E30322">
              <w:t>KT</w:t>
            </w:r>
          </w:p>
        </w:tc>
        <w:tc>
          <w:tcPr>
            <w:tcW w:w="5892" w:type="dxa"/>
            <w:tcBorders>
              <w:top w:val="single" w:sz="4" w:space="0" w:color="auto"/>
            </w:tcBorders>
          </w:tcPr>
          <w:p w:rsidR="00E30322" w:rsidRPr="0099280C" w:rsidRDefault="009F5E36" w:rsidP="00E30322">
            <w:pPr>
              <w:pStyle w:val="SEPGTableText"/>
            </w:pPr>
            <w:r>
              <w:rPr>
                <w:rFonts w:hint="eastAsia"/>
                <w:lang w:eastAsia="zh-CN"/>
              </w:rPr>
              <w:t>知识转移</w:t>
            </w:r>
            <w:r w:rsidR="00E30322" w:rsidRPr="0099280C">
              <w:t>Knowledge Transfer</w:t>
            </w:r>
          </w:p>
        </w:tc>
      </w:tr>
      <w:tr w:rsidR="00E30322" w:rsidTr="00C657D1">
        <w:trPr>
          <w:jc w:val="center"/>
        </w:trPr>
        <w:tc>
          <w:tcPr>
            <w:tcW w:w="3066" w:type="dxa"/>
            <w:tcBorders>
              <w:top w:val="single" w:sz="4" w:space="0" w:color="auto"/>
            </w:tcBorders>
          </w:tcPr>
          <w:p w:rsidR="00046627" w:rsidRDefault="00046627" w:rsidP="00E30322">
            <w:pPr>
              <w:pStyle w:val="SEPGTableText"/>
              <w:rPr>
                <w:lang w:eastAsia="zh-CN"/>
              </w:rPr>
            </w:pPr>
            <w:r>
              <w:rPr>
                <w:rFonts w:hint="eastAsia"/>
                <w:lang w:eastAsia="zh-CN"/>
              </w:rPr>
              <w:t xml:space="preserve">L1 </w:t>
            </w:r>
            <w:r>
              <w:rPr>
                <w:rFonts w:hint="eastAsia"/>
                <w:lang w:eastAsia="zh-CN"/>
              </w:rPr>
              <w:t>支持团队</w:t>
            </w:r>
          </w:p>
          <w:p w:rsidR="00E30322" w:rsidRPr="00E30322" w:rsidRDefault="00E30322" w:rsidP="00E30322">
            <w:pPr>
              <w:pStyle w:val="SEPGTableText"/>
            </w:pPr>
            <w:r w:rsidRPr="00E30322">
              <w:t>L1 Support Team</w:t>
            </w:r>
          </w:p>
        </w:tc>
        <w:tc>
          <w:tcPr>
            <w:tcW w:w="5892" w:type="dxa"/>
            <w:tcBorders>
              <w:top w:val="single" w:sz="4" w:space="0" w:color="auto"/>
            </w:tcBorders>
          </w:tcPr>
          <w:p w:rsidR="006E126A" w:rsidRDefault="006E126A" w:rsidP="006E126A">
            <w:pPr>
              <w:spacing w:before="40" w:after="40"/>
              <w:rPr>
                <w:lang w:eastAsia="zh-CN"/>
              </w:rPr>
            </w:pPr>
            <w:r>
              <w:rPr>
                <w:rFonts w:hint="eastAsia"/>
                <w:lang w:eastAsia="zh-CN"/>
              </w:rPr>
              <w:t>负责记录</w:t>
            </w:r>
            <w:r>
              <w:rPr>
                <w:rFonts w:hint="eastAsia"/>
                <w:lang w:eastAsia="zh-CN"/>
              </w:rPr>
              <w:t>T</w:t>
            </w:r>
            <w:r w:rsidRPr="00CC5DEF">
              <w:rPr>
                <w:lang w:eastAsia="zh-CN"/>
              </w:rPr>
              <w:t>icket</w:t>
            </w:r>
            <w:r>
              <w:rPr>
                <w:rFonts w:hint="eastAsia"/>
                <w:lang w:eastAsia="zh-CN"/>
              </w:rPr>
              <w:t>、给用户提供基本支持以及跟踪问题。如果</w:t>
            </w:r>
            <w:r>
              <w:rPr>
                <w:rFonts w:hint="eastAsia"/>
                <w:lang w:eastAsia="zh-CN"/>
              </w:rPr>
              <w:t>T</w:t>
            </w:r>
            <w:r w:rsidRPr="00CC5DEF">
              <w:rPr>
                <w:lang w:eastAsia="zh-CN"/>
              </w:rPr>
              <w:t>icket</w:t>
            </w:r>
            <w:r>
              <w:rPr>
                <w:rFonts w:hint="eastAsia"/>
                <w:lang w:eastAsia="zh-CN"/>
              </w:rPr>
              <w:t>无法解决，他们把</w:t>
            </w:r>
            <w:r>
              <w:rPr>
                <w:rFonts w:hint="eastAsia"/>
                <w:lang w:eastAsia="zh-CN"/>
              </w:rPr>
              <w:t>T</w:t>
            </w:r>
            <w:r w:rsidRPr="00CC5DEF">
              <w:rPr>
                <w:lang w:eastAsia="zh-CN"/>
              </w:rPr>
              <w:t>icket</w:t>
            </w:r>
            <w:r>
              <w:rPr>
                <w:rFonts w:hint="eastAsia"/>
                <w:lang w:eastAsia="zh-CN"/>
              </w:rPr>
              <w:t>分配到第</w:t>
            </w:r>
            <w:r>
              <w:rPr>
                <w:rFonts w:hint="eastAsia"/>
                <w:lang w:eastAsia="zh-CN"/>
              </w:rPr>
              <w:t>2</w:t>
            </w:r>
            <w:r>
              <w:rPr>
                <w:rFonts w:hint="eastAsia"/>
                <w:lang w:eastAsia="zh-CN"/>
              </w:rPr>
              <w:t>级或者第</w:t>
            </w:r>
            <w:r>
              <w:rPr>
                <w:rFonts w:hint="eastAsia"/>
                <w:lang w:eastAsia="zh-CN"/>
              </w:rPr>
              <w:t>3</w:t>
            </w:r>
            <w:r>
              <w:rPr>
                <w:rFonts w:hint="eastAsia"/>
                <w:lang w:eastAsia="zh-CN"/>
              </w:rPr>
              <w:t>级支持团队。</w:t>
            </w:r>
          </w:p>
          <w:p w:rsidR="00E30322" w:rsidRPr="0099280C" w:rsidRDefault="00E30322" w:rsidP="00E30322">
            <w:pPr>
              <w:pStyle w:val="SEPGTableText"/>
            </w:pPr>
            <w:r w:rsidRPr="0099280C">
              <w:rPr>
                <w:lang w:eastAsia="zh-CN"/>
              </w:rPr>
              <w:t xml:space="preserve">Team responsible for recording tickets, providing initial support to the users and monitoring queues. </w:t>
            </w:r>
            <w:r w:rsidRPr="0099280C">
              <w:t>Assign the tickets to L2/L3 support teams, if tickets are not resolved.</w:t>
            </w:r>
          </w:p>
        </w:tc>
      </w:tr>
      <w:tr w:rsidR="00E30322" w:rsidTr="00C657D1">
        <w:trPr>
          <w:jc w:val="center"/>
        </w:trPr>
        <w:tc>
          <w:tcPr>
            <w:tcW w:w="3066" w:type="dxa"/>
            <w:tcBorders>
              <w:top w:val="single" w:sz="4" w:space="0" w:color="auto"/>
            </w:tcBorders>
          </w:tcPr>
          <w:p w:rsidR="00046627" w:rsidRDefault="00046627" w:rsidP="00E30322">
            <w:pPr>
              <w:pStyle w:val="SEPGTableText"/>
              <w:rPr>
                <w:lang w:eastAsia="zh-CN"/>
              </w:rPr>
            </w:pPr>
            <w:r>
              <w:rPr>
                <w:rFonts w:hint="eastAsia"/>
                <w:lang w:eastAsia="zh-CN"/>
              </w:rPr>
              <w:t>L2</w:t>
            </w:r>
            <w:r>
              <w:rPr>
                <w:rFonts w:hint="eastAsia"/>
                <w:lang w:eastAsia="zh-CN"/>
              </w:rPr>
              <w:t>支持团队</w:t>
            </w:r>
          </w:p>
          <w:p w:rsidR="00E30322" w:rsidRPr="00E30322" w:rsidRDefault="00E30322" w:rsidP="00E30322">
            <w:pPr>
              <w:pStyle w:val="SEPGTableText"/>
            </w:pPr>
            <w:r w:rsidRPr="00E30322">
              <w:t>L2 Support Team</w:t>
            </w:r>
          </w:p>
        </w:tc>
        <w:tc>
          <w:tcPr>
            <w:tcW w:w="5892" w:type="dxa"/>
            <w:tcBorders>
              <w:top w:val="single" w:sz="4" w:space="0" w:color="auto"/>
            </w:tcBorders>
          </w:tcPr>
          <w:p w:rsidR="006E126A" w:rsidRDefault="006E126A" w:rsidP="006E126A">
            <w:pPr>
              <w:pStyle w:val="BulletedList"/>
              <w:numPr>
                <w:ilvl w:val="0"/>
                <w:numId w:val="0"/>
              </w:numPr>
              <w:spacing w:before="40" w:after="40"/>
              <w:rPr>
                <w:lang w:eastAsia="zh-CN"/>
              </w:rPr>
            </w:pPr>
            <w:r>
              <w:rPr>
                <w:rFonts w:hint="eastAsia"/>
                <w:lang w:eastAsia="zh-CN"/>
              </w:rPr>
              <w:t>负责分析影响力、解决问题并提供应急措施和处理客户请求。</w:t>
            </w:r>
          </w:p>
          <w:p w:rsidR="00E30322" w:rsidRDefault="00E30322" w:rsidP="00E30322">
            <w:pPr>
              <w:pStyle w:val="SEPGTableText"/>
            </w:pPr>
            <w:r>
              <w:t>Team responsible for impact analysis, resolution and providing workarounds. They also handle service requests.</w:t>
            </w:r>
          </w:p>
        </w:tc>
      </w:tr>
      <w:tr w:rsidR="00E30322" w:rsidTr="00C657D1">
        <w:trPr>
          <w:jc w:val="center"/>
        </w:trPr>
        <w:tc>
          <w:tcPr>
            <w:tcW w:w="3066" w:type="dxa"/>
            <w:tcBorders>
              <w:top w:val="single" w:sz="4" w:space="0" w:color="auto"/>
            </w:tcBorders>
          </w:tcPr>
          <w:p w:rsidR="00046627" w:rsidRDefault="00046627" w:rsidP="00E30322">
            <w:pPr>
              <w:pStyle w:val="SEPGTableText"/>
              <w:rPr>
                <w:lang w:eastAsia="zh-CN"/>
              </w:rPr>
            </w:pPr>
            <w:r>
              <w:rPr>
                <w:rFonts w:hint="eastAsia"/>
                <w:lang w:eastAsia="zh-CN"/>
              </w:rPr>
              <w:t>L3</w:t>
            </w:r>
            <w:r>
              <w:rPr>
                <w:rFonts w:hint="eastAsia"/>
                <w:lang w:eastAsia="zh-CN"/>
              </w:rPr>
              <w:t>支持团队</w:t>
            </w:r>
          </w:p>
          <w:p w:rsidR="00E30322" w:rsidRPr="00E30322" w:rsidRDefault="00E30322" w:rsidP="00E30322">
            <w:pPr>
              <w:pStyle w:val="SEPGTableText"/>
            </w:pPr>
            <w:r w:rsidRPr="00E30322">
              <w:t>L3 Support Team</w:t>
            </w:r>
          </w:p>
        </w:tc>
        <w:tc>
          <w:tcPr>
            <w:tcW w:w="5892" w:type="dxa"/>
            <w:tcBorders>
              <w:top w:val="single" w:sz="4" w:space="0" w:color="auto"/>
            </w:tcBorders>
          </w:tcPr>
          <w:p w:rsidR="00B14DED" w:rsidRDefault="00B14DED" w:rsidP="00B14DED">
            <w:pPr>
              <w:pStyle w:val="a4"/>
              <w:spacing w:before="40" w:after="40"/>
              <w:rPr>
                <w:sz w:val="21"/>
                <w:szCs w:val="21"/>
                <w:lang w:eastAsia="zh-CN"/>
              </w:rPr>
            </w:pPr>
            <w:r>
              <w:rPr>
                <w:rFonts w:hint="eastAsia"/>
                <w:sz w:val="21"/>
                <w:szCs w:val="21"/>
                <w:lang w:eastAsia="zh-CN"/>
              </w:rPr>
              <w:t>负责修复代码（缺陷和变更请求。）</w:t>
            </w:r>
          </w:p>
          <w:p w:rsidR="00E30322" w:rsidRDefault="00E30322" w:rsidP="00E30322">
            <w:pPr>
              <w:pStyle w:val="SEPGTableText"/>
            </w:pPr>
            <w:r>
              <w:t xml:space="preserve">Team responsible for fixing code (defects and change requests.) </w:t>
            </w:r>
          </w:p>
        </w:tc>
      </w:tr>
      <w:tr w:rsidR="00E30322" w:rsidTr="00C657D1">
        <w:trPr>
          <w:jc w:val="center"/>
        </w:trPr>
        <w:tc>
          <w:tcPr>
            <w:tcW w:w="3066" w:type="dxa"/>
            <w:tcBorders>
              <w:top w:val="single" w:sz="4" w:space="0" w:color="auto"/>
            </w:tcBorders>
          </w:tcPr>
          <w:p w:rsidR="00E30322" w:rsidRPr="00E30322" w:rsidRDefault="00E30322" w:rsidP="00E30322">
            <w:pPr>
              <w:pStyle w:val="SEPGTableText"/>
            </w:pPr>
            <w:r w:rsidRPr="00E30322">
              <w:t>PM</w:t>
            </w:r>
          </w:p>
        </w:tc>
        <w:tc>
          <w:tcPr>
            <w:tcW w:w="5892" w:type="dxa"/>
            <w:tcBorders>
              <w:top w:val="single" w:sz="4" w:space="0" w:color="auto"/>
            </w:tcBorders>
          </w:tcPr>
          <w:p w:rsidR="00E30322" w:rsidRPr="0099280C" w:rsidRDefault="009F5E36" w:rsidP="00E30322">
            <w:pPr>
              <w:pStyle w:val="SEPGTableText"/>
            </w:pPr>
            <w:r>
              <w:rPr>
                <w:rFonts w:hint="eastAsia"/>
                <w:lang w:eastAsia="zh-CN"/>
              </w:rPr>
              <w:t>项目经理</w:t>
            </w:r>
            <w:r w:rsidR="00E30322" w:rsidRPr="0099280C">
              <w:t>Project Manager</w:t>
            </w:r>
          </w:p>
        </w:tc>
      </w:tr>
      <w:tr w:rsidR="00E30322" w:rsidTr="00C657D1">
        <w:trPr>
          <w:jc w:val="center"/>
        </w:trPr>
        <w:tc>
          <w:tcPr>
            <w:tcW w:w="3066" w:type="dxa"/>
            <w:tcBorders>
              <w:top w:val="single" w:sz="4" w:space="0" w:color="auto"/>
            </w:tcBorders>
          </w:tcPr>
          <w:p w:rsidR="00E30322" w:rsidRPr="00E30322" w:rsidRDefault="00E30322" w:rsidP="00E30322">
            <w:pPr>
              <w:pStyle w:val="SEPGTableText"/>
            </w:pPr>
            <w:r w:rsidRPr="00E30322">
              <w:t>SLA</w:t>
            </w:r>
          </w:p>
        </w:tc>
        <w:tc>
          <w:tcPr>
            <w:tcW w:w="5892" w:type="dxa"/>
            <w:tcBorders>
              <w:top w:val="single" w:sz="4" w:space="0" w:color="auto"/>
            </w:tcBorders>
          </w:tcPr>
          <w:p w:rsidR="00E30322" w:rsidRPr="0099280C" w:rsidRDefault="009F5E36" w:rsidP="00E30322">
            <w:pPr>
              <w:pStyle w:val="SEPGTableText"/>
            </w:pPr>
            <w:r>
              <w:rPr>
                <w:rFonts w:hint="eastAsia"/>
                <w:lang w:eastAsia="zh-CN"/>
              </w:rPr>
              <w:t>服务等级协议</w:t>
            </w:r>
            <w:r w:rsidR="00E30322" w:rsidRPr="0099280C">
              <w:t>Service Level Agreement</w:t>
            </w:r>
          </w:p>
        </w:tc>
      </w:tr>
      <w:tr w:rsidR="00E30322" w:rsidTr="00C657D1">
        <w:trPr>
          <w:jc w:val="center"/>
        </w:trPr>
        <w:tc>
          <w:tcPr>
            <w:tcW w:w="3066" w:type="dxa"/>
            <w:tcBorders>
              <w:top w:val="single" w:sz="4" w:space="0" w:color="auto"/>
            </w:tcBorders>
          </w:tcPr>
          <w:p w:rsidR="00E30322" w:rsidRPr="00E30322" w:rsidRDefault="00E30322" w:rsidP="00E30322">
            <w:pPr>
              <w:pStyle w:val="SEPGTableText"/>
            </w:pPr>
            <w:r w:rsidRPr="00E30322">
              <w:t>SOW</w:t>
            </w:r>
          </w:p>
        </w:tc>
        <w:tc>
          <w:tcPr>
            <w:tcW w:w="5892" w:type="dxa"/>
            <w:tcBorders>
              <w:top w:val="single" w:sz="4" w:space="0" w:color="auto"/>
            </w:tcBorders>
          </w:tcPr>
          <w:p w:rsidR="00E30322" w:rsidRPr="0099280C" w:rsidRDefault="009F5E36" w:rsidP="00E30322">
            <w:pPr>
              <w:pStyle w:val="SEPGTableText"/>
            </w:pPr>
            <w:r>
              <w:rPr>
                <w:rFonts w:hint="eastAsia"/>
                <w:lang w:eastAsia="zh-CN"/>
              </w:rPr>
              <w:t>工作说明</w:t>
            </w:r>
            <w:r w:rsidR="00B14DED">
              <w:rPr>
                <w:rFonts w:hint="eastAsia"/>
                <w:lang w:eastAsia="zh-CN"/>
              </w:rPr>
              <w:t>书</w:t>
            </w:r>
            <w:r w:rsidR="00E30322" w:rsidRPr="0099280C">
              <w:t>Statement of Work</w:t>
            </w:r>
          </w:p>
        </w:tc>
      </w:tr>
    </w:tbl>
    <w:p w:rsidR="0043466C" w:rsidRDefault="00070C5B" w:rsidP="000103A8">
      <w:pPr>
        <w:pStyle w:val="SEPGHeading1"/>
      </w:pPr>
      <w:r w:rsidRPr="003B515B">
        <w:br w:type="page"/>
      </w:r>
      <w:bookmarkStart w:id="7" w:name="_Toc271711583"/>
      <w:r w:rsidR="009F5E36">
        <w:rPr>
          <w:rFonts w:hint="eastAsia"/>
          <w:lang w:eastAsia="zh-CN"/>
        </w:rPr>
        <w:lastRenderedPageBreak/>
        <w:t>过程描述</w:t>
      </w:r>
      <w:r w:rsidR="0043466C" w:rsidRPr="003B515B">
        <w:t xml:space="preserve">Process </w:t>
      </w:r>
      <w:r w:rsidR="00194C1F" w:rsidRPr="003B515B">
        <w:t>Description</w:t>
      </w:r>
      <w:bookmarkEnd w:id="7"/>
      <w:r w:rsidR="00194C1F" w:rsidRPr="003B515B">
        <w:t xml:space="preserve"> </w:t>
      </w:r>
    </w:p>
    <w:p w:rsidR="009F5E36" w:rsidRDefault="006E126A" w:rsidP="00BB2910">
      <w:pPr>
        <w:rPr>
          <w:lang w:eastAsia="zh-CN"/>
        </w:rPr>
      </w:pPr>
      <w:r>
        <w:rPr>
          <w:rFonts w:hint="eastAsia"/>
          <w:lang w:eastAsia="zh-CN"/>
        </w:rPr>
        <w:t>服务准备和</w:t>
      </w:r>
      <w:r w:rsidR="00471CD3">
        <w:rPr>
          <w:rFonts w:hint="eastAsia"/>
          <w:lang w:eastAsia="zh-CN"/>
        </w:rPr>
        <w:t>过渡</w:t>
      </w:r>
      <w:r>
        <w:rPr>
          <w:rFonts w:hint="eastAsia"/>
          <w:lang w:eastAsia="zh-CN"/>
        </w:rPr>
        <w:t>过程</w:t>
      </w:r>
      <w:r w:rsidR="00547763">
        <w:rPr>
          <w:rFonts w:hint="eastAsia"/>
          <w:lang w:eastAsia="zh-CN"/>
        </w:rPr>
        <w:t>主要包括</w:t>
      </w:r>
      <w:r w:rsidR="00471CD3">
        <w:rPr>
          <w:rFonts w:hint="eastAsia"/>
          <w:lang w:eastAsia="zh-CN"/>
        </w:rPr>
        <w:t>过渡</w:t>
      </w:r>
      <w:r w:rsidR="00547763">
        <w:rPr>
          <w:rFonts w:hint="eastAsia"/>
          <w:lang w:eastAsia="zh-CN"/>
        </w:rPr>
        <w:t>计划、知识转移、准备</w:t>
      </w:r>
      <w:r w:rsidR="00EB2ABB">
        <w:rPr>
          <w:rFonts w:hint="eastAsia"/>
          <w:lang w:eastAsia="zh-CN"/>
        </w:rPr>
        <w:t>运行</w:t>
      </w:r>
      <w:r w:rsidR="008B11D3">
        <w:rPr>
          <w:rFonts w:hint="eastAsia"/>
          <w:lang w:eastAsia="zh-CN"/>
        </w:rPr>
        <w:t>和启动支持阶段。更多详情，请参考</w:t>
      </w:r>
      <w:r w:rsidR="008B11D3">
        <w:rPr>
          <w:rFonts w:hint="eastAsia"/>
          <w:lang w:eastAsia="zh-CN"/>
        </w:rPr>
        <w:t>2.4</w:t>
      </w:r>
      <w:r w:rsidR="008B11D3">
        <w:rPr>
          <w:rFonts w:hint="eastAsia"/>
          <w:lang w:eastAsia="zh-CN"/>
        </w:rPr>
        <w:t>章节。</w:t>
      </w:r>
      <w:r w:rsidR="008B11D3">
        <w:rPr>
          <w:rFonts w:hint="eastAsia"/>
          <w:lang w:eastAsia="zh-CN"/>
        </w:rPr>
        <w:t xml:space="preserve"> </w:t>
      </w:r>
    </w:p>
    <w:p w:rsidR="00F43AC7" w:rsidRPr="00BB2910" w:rsidRDefault="00F43AC7" w:rsidP="00BB2910">
      <w:r w:rsidRPr="00BB2910">
        <w:rPr>
          <w:lang w:eastAsia="zh-CN"/>
        </w:rPr>
        <w:t xml:space="preserve">Essentially service setup and transition process emphasizes on transition planning, knowledge transfer, setup operations and start support </w:t>
      </w:r>
      <w:r w:rsidR="00685B19" w:rsidRPr="00BB2910">
        <w:rPr>
          <w:lang w:eastAsia="zh-CN"/>
        </w:rPr>
        <w:t>phase activities</w:t>
      </w:r>
      <w:r w:rsidRPr="00BB2910">
        <w:rPr>
          <w:lang w:eastAsia="zh-CN"/>
        </w:rPr>
        <w:t xml:space="preserve"> for setting up a product support service. </w:t>
      </w:r>
      <w:r w:rsidRPr="00BB2910">
        <w:t>For more details please refer to section 2.4</w:t>
      </w:r>
    </w:p>
    <w:p w:rsidR="00F41FA3" w:rsidRPr="000103A8" w:rsidRDefault="008B11D3" w:rsidP="000103A8">
      <w:pPr>
        <w:pStyle w:val="SEPGHeading2"/>
      </w:pPr>
      <w:bookmarkStart w:id="8" w:name="_Toc271711584"/>
      <w:r>
        <w:rPr>
          <w:rFonts w:hint="eastAsia"/>
          <w:lang w:eastAsia="zh-CN"/>
        </w:rPr>
        <w:t>过程工作流</w:t>
      </w:r>
      <w:r w:rsidRPr="000103A8">
        <w:t>Process Workflow</w:t>
      </w:r>
      <w:bookmarkEnd w:id="8"/>
    </w:p>
    <w:p w:rsidR="0091496F" w:rsidRDefault="006F6973" w:rsidP="000103A8">
      <w:pPr>
        <w:rPr>
          <w:lang w:eastAsia="zh-CN"/>
        </w:rPr>
      </w:pPr>
      <w:r>
        <w:object w:dxaOrig="12343" w:dyaOrig="15943">
          <v:shape id="_x0000_i1025" type="#_x0000_t75" style="width:476.25pt;height:427.5pt" o:ole="">
            <v:imagedata r:id="rId14" o:title=""/>
          </v:shape>
          <o:OLEObject Type="Embed" ProgID="Visio.Drawing.11" ShapeID="_x0000_i1025" DrawAspect="Content" ObjectID="_1351085121" r:id="rId15"/>
        </w:object>
      </w:r>
      <w:r w:rsidR="000064D9">
        <w:rPr>
          <w:rFonts w:hint="eastAsia"/>
          <w:lang w:eastAsia="zh-CN"/>
        </w:rPr>
        <w:t>关于过程流以及每一个子过程，请参考</w:t>
      </w:r>
      <w:r w:rsidR="000064D9">
        <w:rPr>
          <w:rFonts w:hint="eastAsia"/>
          <w:lang w:eastAsia="zh-CN"/>
        </w:rPr>
        <w:t>2.4</w:t>
      </w:r>
      <w:r w:rsidR="000064D9">
        <w:rPr>
          <w:rFonts w:hint="eastAsia"/>
          <w:lang w:eastAsia="zh-CN"/>
        </w:rPr>
        <w:t>章节以了解更多详情。</w:t>
      </w:r>
    </w:p>
    <w:p w:rsidR="00F41FA3" w:rsidRPr="0091496F" w:rsidRDefault="0091496F" w:rsidP="000103A8">
      <w:pPr>
        <w:rPr>
          <w:i/>
        </w:rPr>
      </w:pPr>
      <w:r w:rsidRPr="0091496F">
        <w:rPr>
          <w:i/>
        </w:rPr>
        <w:t>For process flow for each sub process please refer to section 2.4</w:t>
      </w:r>
    </w:p>
    <w:p w:rsidR="00720144" w:rsidRPr="000103A8" w:rsidRDefault="00AD6022" w:rsidP="000103A8">
      <w:pPr>
        <w:pStyle w:val="SEPGHeading2"/>
      </w:pPr>
      <w:bookmarkStart w:id="9" w:name="_Toc271711585"/>
      <w:r>
        <w:rPr>
          <w:rFonts w:hint="eastAsia"/>
          <w:lang w:eastAsia="zh-CN"/>
        </w:rPr>
        <w:lastRenderedPageBreak/>
        <w:t>输入</w:t>
      </w:r>
      <w:r w:rsidRPr="000103A8">
        <w:t>Input</w:t>
      </w:r>
      <w:bookmarkEnd w:id="9"/>
    </w:p>
    <w:p w:rsidR="00AD6022" w:rsidRDefault="00AD6022" w:rsidP="000103A8">
      <w:pPr>
        <w:rPr>
          <w:lang w:eastAsia="zh-CN"/>
        </w:rPr>
      </w:pPr>
      <w:r>
        <w:rPr>
          <w:rFonts w:hint="eastAsia"/>
          <w:lang w:eastAsia="zh-CN"/>
        </w:rPr>
        <w:t>关于</w:t>
      </w:r>
      <w:r w:rsidR="00547763">
        <w:rPr>
          <w:rFonts w:hint="eastAsia"/>
          <w:lang w:eastAsia="zh-CN"/>
        </w:rPr>
        <w:t>此</w:t>
      </w:r>
      <w:r>
        <w:rPr>
          <w:rFonts w:hint="eastAsia"/>
          <w:lang w:eastAsia="zh-CN"/>
        </w:rPr>
        <w:t>过程的输入，请参考</w:t>
      </w:r>
      <w:r>
        <w:rPr>
          <w:rFonts w:hint="eastAsia"/>
          <w:lang w:eastAsia="zh-CN"/>
        </w:rPr>
        <w:t>2.4</w:t>
      </w:r>
      <w:r>
        <w:rPr>
          <w:rFonts w:hint="eastAsia"/>
          <w:lang w:eastAsia="zh-CN"/>
        </w:rPr>
        <w:t>章节以了解更多详情。</w:t>
      </w:r>
    </w:p>
    <w:p w:rsidR="00B23072" w:rsidRDefault="00B23072" w:rsidP="000103A8">
      <w:pPr>
        <w:rPr>
          <w:lang w:eastAsia="zh-CN"/>
        </w:rPr>
      </w:pPr>
      <w:r>
        <w:t xml:space="preserve">For </w:t>
      </w:r>
      <w:r w:rsidR="00A1302A">
        <w:t xml:space="preserve">sub process wise </w:t>
      </w:r>
      <w:r>
        <w:t>inputs please refer to section 2.4</w:t>
      </w:r>
    </w:p>
    <w:p w:rsidR="00A06EF1" w:rsidRDefault="00A3091C" w:rsidP="000103A8">
      <w:pPr>
        <w:pStyle w:val="SEPGHeading2"/>
      </w:pPr>
      <w:bookmarkStart w:id="10" w:name="_Toc271711586"/>
      <w:r>
        <w:rPr>
          <w:rFonts w:hint="eastAsia"/>
          <w:lang w:eastAsia="zh-CN"/>
        </w:rPr>
        <w:t>入口准则</w:t>
      </w:r>
      <w:r w:rsidRPr="000103A8">
        <w:t>Entry Criteria</w:t>
      </w:r>
      <w:bookmarkEnd w:id="10"/>
      <w:r w:rsidR="00721EAD" w:rsidRPr="000103A8">
        <w:t xml:space="preserve"> </w:t>
      </w:r>
    </w:p>
    <w:p w:rsidR="00AD6022" w:rsidRDefault="00547763" w:rsidP="00BB2910">
      <w:pPr>
        <w:rPr>
          <w:lang w:eastAsia="zh-CN"/>
        </w:rPr>
      </w:pPr>
      <w:r>
        <w:rPr>
          <w:rFonts w:hint="eastAsia"/>
          <w:lang w:eastAsia="zh-CN"/>
        </w:rPr>
        <w:t>关于此</w:t>
      </w:r>
      <w:r w:rsidR="00A3091C">
        <w:rPr>
          <w:rFonts w:hint="eastAsia"/>
          <w:lang w:eastAsia="zh-CN"/>
        </w:rPr>
        <w:t>过程的入口</w:t>
      </w:r>
      <w:r w:rsidR="00AD6022">
        <w:rPr>
          <w:rFonts w:hint="eastAsia"/>
          <w:lang w:eastAsia="zh-CN"/>
        </w:rPr>
        <w:t>准则，请参考</w:t>
      </w:r>
      <w:r w:rsidR="00AD6022">
        <w:rPr>
          <w:rFonts w:hint="eastAsia"/>
          <w:lang w:eastAsia="zh-CN"/>
        </w:rPr>
        <w:t>2.4</w:t>
      </w:r>
      <w:r w:rsidR="00AD6022">
        <w:rPr>
          <w:rFonts w:hint="eastAsia"/>
          <w:lang w:eastAsia="zh-CN"/>
        </w:rPr>
        <w:t>章节以了解更多详情。</w:t>
      </w:r>
    </w:p>
    <w:p w:rsidR="00B23072" w:rsidRPr="00BB2910" w:rsidRDefault="00B23072" w:rsidP="00BB2910">
      <w:r w:rsidRPr="00BB2910">
        <w:t xml:space="preserve">For </w:t>
      </w:r>
      <w:r w:rsidR="00A1302A">
        <w:t>sub process wise</w:t>
      </w:r>
      <w:r w:rsidR="00A1302A" w:rsidRPr="00BB2910">
        <w:t xml:space="preserve"> </w:t>
      </w:r>
      <w:r w:rsidRPr="00BB2910">
        <w:t>entry criteria please refer to section 2.4</w:t>
      </w:r>
    </w:p>
    <w:p w:rsidR="00E01F16" w:rsidRDefault="00E01F16">
      <w:pPr>
        <w:spacing w:line="240" w:lineRule="auto"/>
        <w:jc w:val="left"/>
      </w:pPr>
      <w:r>
        <w:br w:type="page"/>
      </w:r>
    </w:p>
    <w:p w:rsidR="002F46CA" w:rsidRDefault="002F46CA" w:rsidP="00B23072">
      <w:pPr>
        <w:pStyle w:val="NumberedList"/>
        <w:numPr>
          <w:ilvl w:val="0"/>
          <w:numId w:val="0"/>
        </w:numPr>
        <w:ind w:left="1080"/>
      </w:pPr>
    </w:p>
    <w:p w:rsidR="008D692D" w:rsidRPr="000103A8" w:rsidRDefault="00AD6022" w:rsidP="000103A8">
      <w:pPr>
        <w:pStyle w:val="SEPGHeading2"/>
      </w:pPr>
      <w:bookmarkStart w:id="11" w:name="_Toc271711587"/>
      <w:r>
        <w:rPr>
          <w:rFonts w:hint="eastAsia"/>
          <w:lang w:eastAsia="zh-CN"/>
        </w:rPr>
        <w:t>过程活动</w:t>
      </w:r>
      <w:r w:rsidRPr="000103A8">
        <w:t>Process Activities</w:t>
      </w:r>
      <w:bookmarkEnd w:id="11"/>
      <w:r w:rsidR="00194C1F" w:rsidRPr="000103A8">
        <w:t xml:space="preserve"> </w:t>
      </w:r>
    </w:p>
    <w:p w:rsidR="00D422E7" w:rsidRDefault="000952BF" w:rsidP="000103A8">
      <w:pPr>
        <w:pStyle w:val="HeadingStyle3"/>
      </w:pPr>
      <w:r>
        <w:rPr>
          <w:rFonts w:hint="eastAsia"/>
          <w:lang w:eastAsia="zh-CN"/>
        </w:rPr>
        <w:t>交付</w:t>
      </w:r>
      <w:r w:rsidR="00AD6022">
        <w:rPr>
          <w:rFonts w:hint="eastAsia"/>
          <w:lang w:eastAsia="zh-CN"/>
        </w:rPr>
        <w:t>计划</w:t>
      </w:r>
      <w:r w:rsidR="00D422E7">
        <w:t>Transition Planning</w:t>
      </w:r>
    </w:p>
    <w:p w:rsidR="00DA77EE" w:rsidRDefault="00AD6022" w:rsidP="00DA77EE">
      <w:pPr>
        <w:pStyle w:val="af"/>
        <w:numPr>
          <w:ilvl w:val="3"/>
          <w:numId w:val="1"/>
        </w:numPr>
        <w:rPr>
          <w:rFonts w:ascii="Calibri" w:hAnsi="Calibri"/>
          <w:b/>
        </w:rPr>
      </w:pPr>
      <w:r>
        <w:rPr>
          <w:rFonts w:ascii="Calibri" w:hAnsi="Calibri" w:hint="eastAsia"/>
          <w:b/>
          <w:lang w:eastAsia="zh-CN"/>
        </w:rPr>
        <w:t>过程流</w:t>
      </w:r>
      <w:r w:rsidR="00DA77EE">
        <w:rPr>
          <w:rFonts w:ascii="Calibri" w:hAnsi="Calibri"/>
          <w:b/>
        </w:rPr>
        <w:t>Process Flow</w:t>
      </w:r>
    </w:p>
    <w:p w:rsidR="00E01F16" w:rsidRDefault="00EF6F71" w:rsidP="00E01F16">
      <w:pPr>
        <w:pStyle w:val="af"/>
        <w:ind w:left="864"/>
        <w:rPr>
          <w:rFonts w:ascii="Calibri" w:hAnsi="Calibri"/>
          <w:b/>
        </w:rPr>
      </w:pPr>
      <w:r w:rsidRPr="00CB5DD4">
        <w:rPr>
          <w:rFonts w:ascii="Calibri" w:hAnsi="Calibri"/>
          <w:b/>
        </w:rPr>
        <w:object w:dxaOrig="12343" w:dyaOrig="15943">
          <v:shape id="_x0000_i1026" type="#_x0000_t75" style="width:384.75pt;height:303pt" o:ole="">
            <v:imagedata r:id="rId16" o:title=""/>
          </v:shape>
          <o:OLEObject Type="Embed" ProgID="Visio.Drawing.11" ShapeID="_x0000_i1026" DrawAspect="Content" ObjectID="_1351085122" r:id="rId17"/>
        </w:object>
      </w:r>
    </w:p>
    <w:p w:rsidR="00DA77EE" w:rsidRDefault="00AD6022" w:rsidP="00DA77EE">
      <w:pPr>
        <w:pStyle w:val="af"/>
        <w:numPr>
          <w:ilvl w:val="3"/>
          <w:numId w:val="1"/>
        </w:numPr>
        <w:rPr>
          <w:rFonts w:ascii="Calibri" w:hAnsi="Calibri"/>
          <w:b/>
        </w:rPr>
      </w:pPr>
      <w:r>
        <w:rPr>
          <w:rFonts w:ascii="Calibri" w:hAnsi="Calibri" w:hint="eastAsia"/>
          <w:b/>
          <w:lang w:eastAsia="zh-CN"/>
        </w:rPr>
        <w:t>输入</w:t>
      </w:r>
      <w:r w:rsidR="00DA77EE">
        <w:rPr>
          <w:rFonts w:ascii="Calibri" w:hAnsi="Calibri"/>
          <w:b/>
        </w:rPr>
        <w:t>Inputs</w:t>
      </w:r>
    </w:p>
    <w:p w:rsidR="00AD6022" w:rsidRDefault="006E126A" w:rsidP="00861E7E">
      <w:pPr>
        <w:rPr>
          <w:lang w:eastAsia="zh-CN"/>
        </w:rPr>
      </w:pPr>
      <w:r>
        <w:rPr>
          <w:rFonts w:hint="eastAsia"/>
          <w:lang w:eastAsia="zh-CN"/>
        </w:rPr>
        <w:t>服务准备和</w:t>
      </w:r>
      <w:r w:rsidR="00471CD3">
        <w:rPr>
          <w:rFonts w:hint="eastAsia"/>
          <w:lang w:eastAsia="zh-CN"/>
        </w:rPr>
        <w:t>过渡</w:t>
      </w:r>
      <w:r>
        <w:rPr>
          <w:rFonts w:hint="eastAsia"/>
          <w:lang w:eastAsia="zh-CN"/>
        </w:rPr>
        <w:t>过程</w:t>
      </w:r>
      <w:r w:rsidR="00AD6022">
        <w:rPr>
          <w:rFonts w:hint="eastAsia"/>
          <w:lang w:eastAsia="zh-CN"/>
        </w:rPr>
        <w:t>的输入如下，任何一个或者多个此类输入都应该视为启动该过程：</w:t>
      </w:r>
    </w:p>
    <w:p w:rsidR="00861E7E" w:rsidRPr="000103A8" w:rsidRDefault="00861E7E" w:rsidP="00861E7E">
      <w:r w:rsidRPr="000103A8">
        <w:t xml:space="preserve">Inputs for </w:t>
      </w:r>
      <w:r>
        <w:t>service setup and transition process are as</w:t>
      </w:r>
      <w:r w:rsidRPr="000103A8">
        <w:t xml:space="preserve"> follows and any one or more of these inputs shall be considered to initiate this process:</w:t>
      </w:r>
    </w:p>
    <w:p w:rsidR="004370FF" w:rsidRPr="004370FF" w:rsidRDefault="00AD6022" w:rsidP="004370FF">
      <w:pPr>
        <w:pStyle w:val="NumberedList"/>
        <w:numPr>
          <w:ilvl w:val="0"/>
          <w:numId w:val="7"/>
        </w:numPr>
      </w:pPr>
      <w:r>
        <w:rPr>
          <w:rFonts w:hint="eastAsia"/>
          <w:lang w:eastAsia="zh-CN"/>
        </w:rPr>
        <w:t>工作说明</w:t>
      </w:r>
      <w:r w:rsidR="00547763">
        <w:rPr>
          <w:rFonts w:hint="eastAsia"/>
          <w:lang w:eastAsia="zh-CN"/>
        </w:rPr>
        <w:t>书</w:t>
      </w:r>
      <w:r>
        <w:rPr>
          <w:rFonts w:hint="eastAsia"/>
          <w:lang w:eastAsia="zh-CN"/>
        </w:rPr>
        <w:t>（</w:t>
      </w:r>
      <w:r>
        <w:rPr>
          <w:rFonts w:hint="eastAsia"/>
          <w:lang w:eastAsia="zh-CN"/>
        </w:rPr>
        <w:t>SOW</w:t>
      </w:r>
      <w:r>
        <w:rPr>
          <w:rFonts w:hint="eastAsia"/>
          <w:lang w:eastAsia="zh-CN"/>
        </w:rPr>
        <w:t>）</w:t>
      </w:r>
      <w:r w:rsidR="004370FF">
        <w:t>Statement of work(SOW)</w:t>
      </w:r>
    </w:p>
    <w:p w:rsidR="004370FF" w:rsidRDefault="00AD6022" w:rsidP="004370FF">
      <w:pPr>
        <w:pStyle w:val="NumberedList"/>
        <w:numPr>
          <w:ilvl w:val="0"/>
          <w:numId w:val="7"/>
        </w:numPr>
      </w:pPr>
      <w:r>
        <w:rPr>
          <w:rFonts w:hint="eastAsia"/>
          <w:lang w:eastAsia="zh-CN"/>
        </w:rPr>
        <w:t>项目章程</w:t>
      </w:r>
      <w:r w:rsidR="004370FF">
        <w:t>Project charter and initiation document</w:t>
      </w:r>
    </w:p>
    <w:p w:rsidR="000F5738" w:rsidRDefault="00AD6022" w:rsidP="000F5738">
      <w:pPr>
        <w:pStyle w:val="NumberedList"/>
        <w:numPr>
          <w:ilvl w:val="0"/>
          <w:numId w:val="7"/>
        </w:numPr>
      </w:pPr>
      <w:r>
        <w:rPr>
          <w:rFonts w:ascii="Arial Unicode MS" w:eastAsia="Arial Unicode MS" w:hAnsi="Arial Unicode MS" w:cs="Arial Unicode MS" w:hint="eastAsia"/>
          <w:lang w:eastAsia="zh-CN"/>
        </w:rPr>
        <w:t>产</w:t>
      </w:r>
      <w:r>
        <w:rPr>
          <w:rFonts w:ascii="MS Mincho" w:eastAsia="MS Mincho" w:hAnsi="MS Mincho" w:cs="MS Mincho" w:hint="eastAsia"/>
          <w:lang w:eastAsia="zh-CN"/>
        </w:rPr>
        <w:t>品支持生命周期指南</w:t>
      </w:r>
      <w:r w:rsidR="00CE751E">
        <w:t>Product support life cycle guidelines</w:t>
      </w:r>
    </w:p>
    <w:p w:rsidR="00CE751E" w:rsidRDefault="00AD6022" w:rsidP="00CE751E">
      <w:pPr>
        <w:pStyle w:val="NumberedList"/>
        <w:numPr>
          <w:ilvl w:val="0"/>
          <w:numId w:val="7"/>
        </w:numPr>
      </w:pPr>
      <w:r>
        <w:rPr>
          <w:rFonts w:hint="eastAsia"/>
          <w:color w:val="0066FF"/>
          <w:lang w:eastAsia="zh-CN"/>
        </w:rPr>
        <w:t>&lt;</w:t>
      </w:r>
      <w:r w:rsidR="003A3682">
        <w:rPr>
          <w:rFonts w:hint="eastAsia"/>
          <w:color w:val="0066FF"/>
          <w:lang w:eastAsia="zh-CN"/>
        </w:rPr>
        <w:t>金仕达</w:t>
      </w:r>
      <w:r>
        <w:rPr>
          <w:rFonts w:hint="eastAsia"/>
          <w:color w:val="0066FF"/>
          <w:lang w:eastAsia="zh-CN"/>
        </w:rPr>
        <w:t>&gt;</w:t>
      </w:r>
      <w:r>
        <w:rPr>
          <w:rFonts w:hint="eastAsia"/>
          <w:color w:val="0066FF"/>
          <w:lang w:eastAsia="zh-CN"/>
        </w:rPr>
        <w:t>服务手册</w:t>
      </w:r>
      <w:r w:rsidR="00CE751E" w:rsidRPr="00A8491C">
        <w:rPr>
          <w:color w:val="0066FF"/>
        </w:rPr>
        <w:t>&lt;Kingstar&gt;</w:t>
      </w:r>
      <w:r w:rsidR="00CE751E">
        <w:t xml:space="preserve"> customer services manual</w:t>
      </w:r>
    </w:p>
    <w:p w:rsidR="008A6B75" w:rsidRDefault="00547763" w:rsidP="008A6B75">
      <w:pPr>
        <w:pStyle w:val="NumberedList"/>
        <w:numPr>
          <w:ilvl w:val="0"/>
          <w:numId w:val="7"/>
        </w:numPr>
      </w:pPr>
      <w:r>
        <w:rPr>
          <w:rFonts w:hint="eastAsia"/>
          <w:color w:val="0066FF"/>
          <w:lang w:eastAsia="zh-CN"/>
        </w:rPr>
        <w:t>产品实施项目状态报告</w:t>
      </w:r>
      <w:r w:rsidR="008A6B75">
        <w:rPr>
          <w:color w:val="0066FF"/>
          <w:lang w:eastAsia="zh-CN"/>
        </w:rPr>
        <w:t xml:space="preserve"> Product implementation project status report</w:t>
      </w:r>
    </w:p>
    <w:p w:rsidR="000F5738" w:rsidRDefault="000F5738" w:rsidP="000F5738">
      <w:pPr>
        <w:pStyle w:val="NumberedList"/>
        <w:numPr>
          <w:ilvl w:val="0"/>
          <w:numId w:val="0"/>
        </w:numPr>
        <w:ind w:left="720"/>
      </w:pPr>
    </w:p>
    <w:p w:rsidR="00DA77EE" w:rsidRPr="00F85CC7" w:rsidRDefault="00547763" w:rsidP="00DA77EE">
      <w:pPr>
        <w:pStyle w:val="NumberedList"/>
        <w:numPr>
          <w:ilvl w:val="3"/>
          <w:numId w:val="1"/>
        </w:numPr>
        <w:spacing w:line="240" w:lineRule="auto"/>
        <w:jc w:val="left"/>
        <w:rPr>
          <w:b/>
        </w:rPr>
      </w:pPr>
      <w:r>
        <w:rPr>
          <w:rFonts w:hint="eastAsia"/>
          <w:b/>
          <w:lang w:eastAsia="zh-CN"/>
        </w:rPr>
        <w:t>入</w:t>
      </w:r>
      <w:r w:rsidR="00A3091C">
        <w:rPr>
          <w:rFonts w:hint="eastAsia"/>
          <w:b/>
          <w:lang w:eastAsia="zh-CN"/>
        </w:rPr>
        <w:t>口</w:t>
      </w:r>
      <w:r w:rsidR="00AD6022">
        <w:rPr>
          <w:rFonts w:hint="eastAsia"/>
          <w:b/>
          <w:lang w:eastAsia="zh-CN"/>
        </w:rPr>
        <w:t>准则</w:t>
      </w:r>
      <w:r w:rsidR="00DA77EE" w:rsidRPr="00F85CC7">
        <w:rPr>
          <w:b/>
        </w:rPr>
        <w:t>Entry Criteria</w:t>
      </w:r>
    </w:p>
    <w:p w:rsidR="00861E7E" w:rsidRDefault="00547763" w:rsidP="004370FF">
      <w:pPr>
        <w:pStyle w:val="NumberedList"/>
        <w:numPr>
          <w:ilvl w:val="0"/>
          <w:numId w:val="39"/>
        </w:numPr>
      </w:pPr>
      <w:r>
        <w:rPr>
          <w:rFonts w:hint="eastAsia"/>
          <w:lang w:eastAsia="zh-CN"/>
        </w:rPr>
        <w:t>已被批</w:t>
      </w:r>
      <w:r w:rsidR="00AD6022">
        <w:rPr>
          <w:rFonts w:hint="eastAsia"/>
          <w:lang w:eastAsia="zh-CN"/>
        </w:rPr>
        <w:t>准的工作说明</w:t>
      </w:r>
      <w:r>
        <w:rPr>
          <w:rFonts w:hint="eastAsia"/>
          <w:lang w:eastAsia="zh-CN"/>
        </w:rPr>
        <w:t>书</w:t>
      </w:r>
      <w:r w:rsidR="00AD6022">
        <w:rPr>
          <w:rFonts w:hint="eastAsia"/>
          <w:lang w:eastAsia="zh-CN"/>
        </w:rPr>
        <w:t>（</w:t>
      </w:r>
      <w:r w:rsidR="00AD6022">
        <w:rPr>
          <w:rFonts w:hint="eastAsia"/>
          <w:lang w:eastAsia="zh-CN"/>
        </w:rPr>
        <w:t>SOW</w:t>
      </w:r>
      <w:r w:rsidR="00AD6022">
        <w:rPr>
          <w:rFonts w:hint="eastAsia"/>
          <w:lang w:eastAsia="zh-CN"/>
        </w:rPr>
        <w:t>）</w:t>
      </w:r>
      <w:r w:rsidR="00CE751E">
        <w:t xml:space="preserve">Approved </w:t>
      </w:r>
      <w:r w:rsidR="004370FF">
        <w:t>Statement of work</w:t>
      </w:r>
      <w:r w:rsidR="00CE751E">
        <w:t xml:space="preserve"> </w:t>
      </w:r>
      <w:r w:rsidR="004370FF">
        <w:t>(SOW)</w:t>
      </w:r>
    </w:p>
    <w:p w:rsidR="004370FF" w:rsidRDefault="00547763" w:rsidP="002E7A96">
      <w:pPr>
        <w:pStyle w:val="NumberedList"/>
        <w:numPr>
          <w:ilvl w:val="0"/>
          <w:numId w:val="7"/>
        </w:numPr>
      </w:pPr>
      <w:r>
        <w:rPr>
          <w:rFonts w:hint="eastAsia"/>
          <w:lang w:eastAsia="zh-CN"/>
        </w:rPr>
        <w:t>已被批</w:t>
      </w:r>
      <w:r w:rsidR="00AD6022">
        <w:rPr>
          <w:rFonts w:hint="eastAsia"/>
          <w:lang w:eastAsia="zh-CN"/>
        </w:rPr>
        <w:t>准的项目章程</w:t>
      </w:r>
      <w:r w:rsidR="00CE751E">
        <w:t xml:space="preserve">Approved </w:t>
      </w:r>
      <w:r w:rsidR="004370FF">
        <w:t xml:space="preserve">Project charter and initiation document </w:t>
      </w:r>
    </w:p>
    <w:p w:rsidR="008A6B75" w:rsidRDefault="008A6B75" w:rsidP="002E7A96">
      <w:pPr>
        <w:pStyle w:val="NumberedList"/>
        <w:numPr>
          <w:ilvl w:val="0"/>
          <w:numId w:val="7"/>
        </w:numPr>
      </w:pPr>
      <w:r>
        <w:lastRenderedPageBreak/>
        <w:t xml:space="preserve"> </w:t>
      </w:r>
      <w:r w:rsidR="00547763">
        <w:rPr>
          <w:rFonts w:hint="eastAsia"/>
          <w:lang w:eastAsia="zh-CN"/>
        </w:rPr>
        <w:t>产品已交付给客户并且实施项目已结束</w:t>
      </w:r>
      <w:r>
        <w:t>Product is shipped to the customer and implementation activities are complete</w:t>
      </w:r>
    </w:p>
    <w:p w:rsidR="00D422E7" w:rsidRPr="00DA77EE" w:rsidRDefault="00AD6022" w:rsidP="00DA77EE">
      <w:pPr>
        <w:pStyle w:val="af"/>
        <w:numPr>
          <w:ilvl w:val="3"/>
          <w:numId w:val="1"/>
        </w:numPr>
        <w:rPr>
          <w:rFonts w:ascii="Calibri" w:hAnsi="Calibri"/>
          <w:b/>
        </w:rPr>
      </w:pPr>
      <w:r>
        <w:rPr>
          <w:rFonts w:ascii="Calibri" w:hAnsi="Calibri" w:hint="eastAsia"/>
          <w:b/>
          <w:lang w:eastAsia="zh-CN"/>
        </w:rPr>
        <w:t>任务</w:t>
      </w:r>
      <w:r w:rsidR="00D422E7" w:rsidRPr="00DA77EE">
        <w:rPr>
          <w:rFonts w:ascii="Calibri" w:hAnsi="Calibri"/>
          <w:b/>
        </w:rPr>
        <w:t>Tasks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7"/>
        <w:gridCol w:w="1391"/>
        <w:gridCol w:w="3734"/>
        <w:gridCol w:w="1488"/>
        <w:gridCol w:w="1485"/>
      </w:tblGrid>
      <w:tr w:rsidR="00D11F54" w:rsidRPr="007E4170" w:rsidTr="00D11F54">
        <w:trPr>
          <w:cantSplit/>
          <w:tblHeader/>
        </w:trPr>
        <w:tc>
          <w:tcPr>
            <w:tcW w:w="250" w:type="pct"/>
            <w:shd w:val="clear" w:color="auto" w:fill="E0E0E0"/>
          </w:tcPr>
          <w:p w:rsidR="00D11F54" w:rsidRDefault="00D11F54" w:rsidP="000103A8">
            <w:pPr>
              <w:pStyle w:val="SEPGTableHeading"/>
              <w:rPr>
                <w:lang w:eastAsia="zh-CN"/>
              </w:rPr>
            </w:pPr>
            <w:r>
              <w:rPr>
                <w:rFonts w:hint="eastAsia"/>
                <w:lang w:eastAsia="zh-CN"/>
              </w:rPr>
              <w:t>编号</w:t>
            </w:r>
          </w:p>
          <w:p w:rsidR="00D11F54" w:rsidRPr="007E4170" w:rsidRDefault="00D11F54" w:rsidP="000103A8">
            <w:pPr>
              <w:pStyle w:val="SEPGTableHeading"/>
            </w:pPr>
            <w:r>
              <w:t>#</w:t>
            </w:r>
          </w:p>
        </w:tc>
        <w:tc>
          <w:tcPr>
            <w:tcW w:w="816" w:type="pct"/>
            <w:shd w:val="clear" w:color="auto" w:fill="E0E0E0"/>
          </w:tcPr>
          <w:p w:rsidR="00D11F54" w:rsidRPr="00D11F54" w:rsidRDefault="00D11F54" w:rsidP="00D11F54">
            <w:pPr>
              <w:pStyle w:val="SEPGTableHeading"/>
              <w:rPr>
                <w:lang w:eastAsia="zh-CN"/>
              </w:rPr>
            </w:pPr>
            <w:r w:rsidRPr="00D11F54">
              <w:rPr>
                <w:rFonts w:hint="eastAsia"/>
                <w:szCs w:val="24"/>
                <w:lang w:eastAsia="zh-CN"/>
              </w:rPr>
              <w:t>时间</w:t>
            </w:r>
          </w:p>
          <w:p w:rsidR="00D11F54" w:rsidRDefault="00D11F54" w:rsidP="000103A8">
            <w:pPr>
              <w:pStyle w:val="SEPGTableHeading"/>
              <w:rPr>
                <w:lang w:eastAsia="zh-CN"/>
              </w:rPr>
            </w:pPr>
            <w:r>
              <w:rPr>
                <w:lang w:eastAsia="zh-CN"/>
              </w:rPr>
              <w:t>When</w:t>
            </w:r>
          </w:p>
        </w:tc>
        <w:tc>
          <w:tcPr>
            <w:tcW w:w="2190" w:type="pct"/>
            <w:shd w:val="clear" w:color="auto" w:fill="E0E0E0"/>
          </w:tcPr>
          <w:p w:rsidR="00D11F54" w:rsidRDefault="00D11F54" w:rsidP="000103A8">
            <w:pPr>
              <w:pStyle w:val="SEPGTableHeading"/>
              <w:rPr>
                <w:lang w:eastAsia="zh-CN"/>
              </w:rPr>
            </w:pPr>
            <w:r>
              <w:rPr>
                <w:rFonts w:hint="eastAsia"/>
                <w:lang w:eastAsia="zh-CN"/>
              </w:rPr>
              <w:t>任务</w:t>
            </w:r>
          </w:p>
          <w:p w:rsidR="00D11F54" w:rsidRPr="007E4170" w:rsidRDefault="00D11F54" w:rsidP="000103A8">
            <w:pPr>
              <w:pStyle w:val="SEPGTableHeading"/>
            </w:pPr>
            <w:r w:rsidRPr="007E4170">
              <w:t>Task</w:t>
            </w:r>
          </w:p>
        </w:tc>
        <w:tc>
          <w:tcPr>
            <w:tcW w:w="873" w:type="pct"/>
            <w:shd w:val="clear" w:color="auto" w:fill="E0E0E0"/>
          </w:tcPr>
          <w:p w:rsidR="00D11F54" w:rsidRDefault="00D11F54" w:rsidP="000103A8">
            <w:pPr>
              <w:pStyle w:val="SEPGTableHeading"/>
              <w:rPr>
                <w:lang w:eastAsia="zh-CN"/>
              </w:rPr>
            </w:pPr>
            <w:r>
              <w:rPr>
                <w:rFonts w:hint="eastAsia"/>
                <w:lang w:eastAsia="zh-CN"/>
              </w:rPr>
              <w:t>输出</w:t>
            </w:r>
          </w:p>
          <w:p w:rsidR="00D11F54" w:rsidRPr="007E4170" w:rsidRDefault="00D11F54" w:rsidP="000103A8">
            <w:pPr>
              <w:pStyle w:val="SEPGTableHeading"/>
            </w:pPr>
            <w:r>
              <w:t>Output</w:t>
            </w:r>
          </w:p>
        </w:tc>
        <w:tc>
          <w:tcPr>
            <w:tcW w:w="871" w:type="pct"/>
            <w:shd w:val="clear" w:color="auto" w:fill="E0E0E0"/>
          </w:tcPr>
          <w:p w:rsidR="00D11F54" w:rsidRDefault="00D11F54" w:rsidP="000103A8">
            <w:pPr>
              <w:pStyle w:val="SEPGTableHeading"/>
              <w:rPr>
                <w:lang w:eastAsia="zh-CN"/>
              </w:rPr>
            </w:pPr>
            <w:r>
              <w:rPr>
                <w:rFonts w:hint="eastAsia"/>
                <w:lang w:eastAsia="zh-CN"/>
              </w:rPr>
              <w:t>角色</w:t>
            </w:r>
          </w:p>
          <w:p w:rsidR="00D11F54" w:rsidRPr="007E4170" w:rsidRDefault="00D11F54" w:rsidP="000103A8">
            <w:pPr>
              <w:pStyle w:val="SEPGTableHeading"/>
            </w:pPr>
            <w:r w:rsidRPr="007E4170">
              <w:t xml:space="preserve"> Role</w:t>
            </w:r>
          </w:p>
        </w:tc>
      </w:tr>
      <w:tr w:rsidR="00D11F54" w:rsidRPr="007E4170" w:rsidTr="00D11F54">
        <w:trPr>
          <w:cantSplit/>
          <w:tblHeader/>
        </w:trPr>
        <w:tc>
          <w:tcPr>
            <w:tcW w:w="250" w:type="pct"/>
          </w:tcPr>
          <w:p w:rsidR="00D11F54" w:rsidRDefault="00D11F54" w:rsidP="002E7A96">
            <w:pPr>
              <w:pStyle w:val="af"/>
              <w:numPr>
                <w:ilvl w:val="0"/>
                <w:numId w:val="10"/>
              </w:numPr>
              <w:jc w:val="center"/>
            </w:pPr>
          </w:p>
        </w:tc>
        <w:tc>
          <w:tcPr>
            <w:tcW w:w="816" w:type="pct"/>
          </w:tcPr>
          <w:p w:rsidR="00D11F54" w:rsidRDefault="00044242" w:rsidP="00C00DC4">
            <w:pPr>
              <w:pStyle w:val="SEPGTableText"/>
              <w:jc w:val="left"/>
              <w:rPr>
                <w:lang w:eastAsia="zh-CN"/>
              </w:rPr>
            </w:pPr>
            <w:r>
              <w:rPr>
                <w:lang w:eastAsia="zh-CN"/>
              </w:rPr>
              <w:t>On approval of project charter and initiation document</w:t>
            </w:r>
            <w:r w:rsidR="00547763">
              <w:rPr>
                <w:rFonts w:hint="eastAsia"/>
                <w:lang w:eastAsia="zh-CN"/>
              </w:rPr>
              <w:t>项目章程被批准时</w:t>
            </w:r>
          </w:p>
        </w:tc>
        <w:tc>
          <w:tcPr>
            <w:tcW w:w="2190" w:type="pct"/>
            <w:vAlign w:val="center"/>
          </w:tcPr>
          <w:p w:rsidR="00D11F54" w:rsidRDefault="00547763" w:rsidP="00C00DC4">
            <w:pPr>
              <w:pStyle w:val="SEPGTableText"/>
              <w:jc w:val="left"/>
            </w:pPr>
            <w:r>
              <w:rPr>
                <w:rFonts w:hint="eastAsia"/>
                <w:lang w:eastAsia="zh-CN"/>
              </w:rPr>
              <w:t>为产品支持或者客服制定</w:t>
            </w:r>
            <w:r w:rsidR="00471CD3">
              <w:rPr>
                <w:rFonts w:hint="eastAsia"/>
                <w:lang w:eastAsia="zh-CN"/>
              </w:rPr>
              <w:t>过渡</w:t>
            </w:r>
            <w:r>
              <w:rPr>
                <w:rFonts w:hint="eastAsia"/>
                <w:lang w:eastAsia="zh-CN"/>
              </w:rPr>
              <w:t>策</w:t>
            </w:r>
            <w:r w:rsidR="00D11F54">
              <w:rPr>
                <w:rFonts w:hint="eastAsia"/>
                <w:lang w:eastAsia="zh-CN"/>
              </w:rPr>
              <w:t>略</w:t>
            </w:r>
            <w:r w:rsidR="00D11F54">
              <w:t>Prepare transition strategy for the product support/customer service</w:t>
            </w:r>
          </w:p>
        </w:tc>
        <w:tc>
          <w:tcPr>
            <w:tcW w:w="873" w:type="pct"/>
          </w:tcPr>
          <w:p w:rsidR="00D11F54" w:rsidRDefault="00471CD3" w:rsidP="00547763">
            <w:pPr>
              <w:pStyle w:val="SEPGTableText"/>
              <w:jc w:val="left"/>
            </w:pPr>
            <w:r>
              <w:rPr>
                <w:rFonts w:hint="eastAsia"/>
                <w:lang w:eastAsia="zh-CN"/>
              </w:rPr>
              <w:t>过渡</w:t>
            </w:r>
            <w:r w:rsidR="00547763">
              <w:rPr>
                <w:rFonts w:hint="eastAsia"/>
                <w:lang w:eastAsia="zh-CN"/>
              </w:rPr>
              <w:t>策</w:t>
            </w:r>
            <w:r w:rsidR="00D11F54">
              <w:rPr>
                <w:rFonts w:hint="eastAsia"/>
                <w:lang w:eastAsia="zh-CN"/>
              </w:rPr>
              <w:t>略文档</w:t>
            </w:r>
            <w:r w:rsidR="00D11F54">
              <w:t xml:space="preserve">Transition strategy document </w:t>
            </w:r>
          </w:p>
        </w:tc>
        <w:tc>
          <w:tcPr>
            <w:tcW w:w="871" w:type="pct"/>
          </w:tcPr>
          <w:p w:rsidR="00D11F54" w:rsidRDefault="00D11F54" w:rsidP="000103A8">
            <w:pPr>
              <w:pStyle w:val="SEPGTableText"/>
              <w:rPr>
                <w:lang w:eastAsia="zh-CN"/>
              </w:rPr>
            </w:pPr>
            <w:r>
              <w:rPr>
                <w:rFonts w:hint="eastAsia"/>
                <w:lang w:eastAsia="zh-CN"/>
              </w:rPr>
              <w:t>服务经理</w:t>
            </w:r>
          </w:p>
          <w:p w:rsidR="00D11F54" w:rsidRDefault="00D11F54" w:rsidP="000103A8">
            <w:pPr>
              <w:pStyle w:val="SEPGTableText"/>
            </w:pPr>
            <w:r>
              <w:t>Service manager</w:t>
            </w:r>
          </w:p>
        </w:tc>
      </w:tr>
      <w:tr w:rsidR="00D11F54" w:rsidRPr="007E4170" w:rsidTr="00D11F54">
        <w:trPr>
          <w:cantSplit/>
          <w:tblHeader/>
        </w:trPr>
        <w:tc>
          <w:tcPr>
            <w:tcW w:w="250" w:type="pct"/>
          </w:tcPr>
          <w:p w:rsidR="00D11F54" w:rsidRDefault="00D11F54" w:rsidP="002E7A96">
            <w:pPr>
              <w:pStyle w:val="af"/>
              <w:numPr>
                <w:ilvl w:val="0"/>
                <w:numId w:val="10"/>
              </w:numPr>
              <w:jc w:val="center"/>
            </w:pPr>
          </w:p>
        </w:tc>
        <w:tc>
          <w:tcPr>
            <w:tcW w:w="816" w:type="pct"/>
          </w:tcPr>
          <w:p w:rsidR="00D11F54" w:rsidRDefault="00044242" w:rsidP="00276CCF">
            <w:pPr>
              <w:pStyle w:val="SEPGTableText"/>
              <w:jc w:val="left"/>
              <w:rPr>
                <w:lang w:eastAsia="zh-CN"/>
              </w:rPr>
            </w:pPr>
            <w:r>
              <w:rPr>
                <w:lang w:eastAsia="zh-CN"/>
              </w:rPr>
              <w:t xml:space="preserve">On preparation of transition strategy </w:t>
            </w:r>
            <w:r w:rsidR="00547763">
              <w:rPr>
                <w:rFonts w:hint="eastAsia"/>
                <w:lang w:eastAsia="zh-CN"/>
              </w:rPr>
              <w:t>准备</w:t>
            </w:r>
            <w:r w:rsidR="00471CD3">
              <w:rPr>
                <w:rFonts w:hint="eastAsia"/>
                <w:lang w:eastAsia="zh-CN"/>
              </w:rPr>
              <w:t>过渡</w:t>
            </w:r>
            <w:r w:rsidR="00547763">
              <w:rPr>
                <w:rFonts w:hint="eastAsia"/>
                <w:lang w:eastAsia="zh-CN"/>
              </w:rPr>
              <w:t>策略时</w:t>
            </w:r>
          </w:p>
        </w:tc>
        <w:tc>
          <w:tcPr>
            <w:tcW w:w="2190" w:type="pct"/>
            <w:vAlign w:val="center"/>
          </w:tcPr>
          <w:p w:rsidR="00D11F54" w:rsidRDefault="00D11F54" w:rsidP="00547763">
            <w:pPr>
              <w:pStyle w:val="SEPGTableText"/>
              <w:jc w:val="left"/>
            </w:pPr>
            <w:r>
              <w:rPr>
                <w:rFonts w:hint="eastAsia"/>
                <w:lang w:eastAsia="zh-CN"/>
              </w:rPr>
              <w:t>客户或者</w:t>
            </w:r>
            <w:r w:rsidR="00547763">
              <w:rPr>
                <w:rFonts w:hint="eastAsia"/>
                <w:lang w:eastAsia="zh-CN"/>
              </w:rPr>
              <w:t>发起人</w:t>
            </w:r>
            <w:r>
              <w:rPr>
                <w:rFonts w:hint="eastAsia"/>
                <w:lang w:eastAsia="zh-CN"/>
              </w:rPr>
              <w:t>评审</w:t>
            </w:r>
            <w:r w:rsidR="00471CD3">
              <w:rPr>
                <w:rFonts w:hint="eastAsia"/>
                <w:lang w:eastAsia="zh-CN"/>
              </w:rPr>
              <w:t>过渡</w:t>
            </w:r>
            <w:r w:rsidR="00547763">
              <w:rPr>
                <w:rFonts w:hint="eastAsia"/>
                <w:lang w:eastAsia="zh-CN"/>
              </w:rPr>
              <w:t>策略</w:t>
            </w:r>
            <w:r>
              <w:t xml:space="preserve">Client/sponsor reviews &amp; approves the transition strategy </w:t>
            </w:r>
          </w:p>
        </w:tc>
        <w:tc>
          <w:tcPr>
            <w:tcW w:w="873" w:type="pct"/>
          </w:tcPr>
          <w:p w:rsidR="00D11F54" w:rsidRDefault="00547763" w:rsidP="00276CCF">
            <w:pPr>
              <w:pStyle w:val="SEPGTableText"/>
              <w:jc w:val="left"/>
            </w:pPr>
            <w:r>
              <w:rPr>
                <w:rFonts w:hint="eastAsia"/>
                <w:lang w:eastAsia="zh-CN"/>
              </w:rPr>
              <w:t>已被批准的</w:t>
            </w:r>
            <w:r w:rsidR="00471CD3">
              <w:rPr>
                <w:rFonts w:hint="eastAsia"/>
                <w:lang w:eastAsia="zh-CN"/>
              </w:rPr>
              <w:t>过渡</w:t>
            </w:r>
            <w:r>
              <w:rPr>
                <w:rFonts w:hint="eastAsia"/>
                <w:lang w:eastAsia="zh-CN"/>
              </w:rPr>
              <w:t>策</w:t>
            </w:r>
            <w:r w:rsidR="00D11F54">
              <w:rPr>
                <w:rFonts w:hint="eastAsia"/>
                <w:lang w:eastAsia="zh-CN"/>
              </w:rPr>
              <w:t>略</w:t>
            </w:r>
            <w:r w:rsidR="00D11F54">
              <w:t xml:space="preserve">Approved transition strategy </w:t>
            </w:r>
          </w:p>
        </w:tc>
        <w:tc>
          <w:tcPr>
            <w:tcW w:w="871" w:type="pct"/>
          </w:tcPr>
          <w:p w:rsidR="00D11F54" w:rsidRDefault="00D11F54" w:rsidP="000103A8">
            <w:pPr>
              <w:pStyle w:val="SEPGTableText"/>
            </w:pPr>
            <w:r>
              <w:rPr>
                <w:rFonts w:hint="eastAsia"/>
                <w:lang w:eastAsia="zh-CN"/>
              </w:rPr>
              <w:t>客户或者</w:t>
            </w:r>
            <w:r w:rsidR="00547763">
              <w:rPr>
                <w:rFonts w:hint="eastAsia"/>
                <w:lang w:eastAsia="zh-CN"/>
              </w:rPr>
              <w:t>发起人</w:t>
            </w:r>
            <w:r>
              <w:t>Client/Sponsor</w:t>
            </w:r>
          </w:p>
        </w:tc>
      </w:tr>
    </w:tbl>
    <w:p w:rsidR="00A55D7F" w:rsidRDefault="00A55D7F" w:rsidP="00A55D7F">
      <w:pPr>
        <w:pStyle w:val="af"/>
        <w:ind w:left="864"/>
        <w:rPr>
          <w:rFonts w:ascii="Calibri" w:hAnsi="Calibri"/>
          <w:b/>
        </w:rPr>
      </w:pPr>
    </w:p>
    <w:p w:rsidR="006427BA" w:rsidRDefault="006427BA">
      <w:pPr>
        <w:spacing w:line="240" w:lineRule="auto"/>
        <w:jc w:val="left"/>
        <w:rPr>
          <w:b/>
          <w:sz w:val="20"/>
          <w:szCs w:val="24"/>
        </w:rPr>
      </w:pPr>
    </w:p>
    <w:p w:rsidR="00A55D7F" w:rsidRDefault="00A55D7F">
      <w:pPr>
        <w:spacing w:line="240" w:lineRule="auto"/>
        <w:jc w:val="left"/>
        <w:rPr>
          <w:b/>
          <w:sz w:val="20"/>
          <w:szCs w:val="24"/>
        </w:rPr>
      </w:pPr>
    </w:p>
    <w:p w:rsidR="00DA77EE" w:rsidRDefault="00AD6022" w:rsidP="00DA77EE">
      <w:pPr>
        <w:pStyle w:val="af"/>
        <w:numPr>
          <w:ilvl w:val="3"/>
          <w:numId w:val="1"/>
        </w:numPr>
        <w:rPr>
          <w:rFonts w:ascii="Calibri" w:hAnsi="Calibri"/>
          <w:b/>
        </w:rPr>
      </w:pPr>
      <w:r>
        <w:rPr>
          <w:rFonts w:ascii="Calibri" w:hAnsi="Calibri" w:hint="eastAsia"/>
          <w:b/>
          <w:lang w:eastAsia="zh-CN"/>
        </w:rPr>
        <w:t>输出</w:t>
      </w:r>
      <w:r w:rsidR="00DA77EE" w:rsidRPr="00DA77EE">
        <w:rPr>
          <w:rFonts w:ascii="Calibri" w:hAnsi="Calibri"/>
          <w:b/>
        </w:rPr>
        <w:t>Outputs</w:t>
      </w:r>
    </w:p>
    <w:p w:rsidR="00A55D7F" w:rsidRPr="00A55D7F" w:rsidRDefault="00471CD3" w:rsidP="002E7A96">
      <w:pPr>
        <w:pStyle w:val="NumberedList"/>
        <w:numPr>
          <w:ilvl w:val="0"/>
          <w:numId w:val="6"/>
        </w:numPr>
      </w:pPr>
      <w:r>
        <w:rPr>
          <w:rFonts w:hint="eastAsia"/>
          <w:lang w:eastAsia="zh-CN"/>
        </w:rPr>
        <w:t>过渡</w:t>
      </w:r>
      <w:r w:rsidR="00547763">
        <w:rPr>
          <w:rFonts w:hint="eastAsia"/>
          <w:lang w:eastAsia="zh-CN"/>
        </w:rPr>
        <w:t>策</w:t>
      </w:r>
      <w:r w:rsidR="00AD6022">
        <w:rPr>
          <w:rFonts w:hint="eastAsia"/>
          <w:lang w:eastAsia="zh-CN"/>
        </w:rPr>
        <w:t>略</w:t>
      </w:r>
      <w:r w:rsidR="00A55D7F" w:rsidRPr="00A55D7F">
        <w:t>Transition strategy</w:t>
      </w:r>
    </w:p>
    <w:p w:rsidR="00DA77EE" w:rsidRDefault="00A3091C" w:rsidP="00DA77EE">
      <w:pPr>
        <w:pStyle w:val="af"/>
        <w:numPr>
          <w:ilvl w:val="3"/>
          <w:numId w:val="1"/>
        </w:numPr>
        <w:rPr>
          <w:rFonts w:ascii="Calibri" w:hAnsi="Calibri"/>
          <w:b/>
        </w:rPr>
      </w:pPr>
      <w:r>
        <w:rPr>
          <w:rFonts w:ascii="Calibri" w:hAnsi="Calibri" w:hint="eastAsia"/>
          <w:b/>
          <w:lang w:eastAsia="zh-CN"/>
        </w:rPr>
        <w:t>出口</w:t>
      </w:r>
      <w:r w:rsidR="00AD6022">
        <w:rPr>
          <w:rFonts w:ascii="Calibri" w:hAnsi="Calibri" w:hint="eastAsia"/>
          <w:b/>
          <w:lang w:eastAsia="zh-CN"/>
        </w:rPr>
        <w:t>准则</w:t>
      </w:r>
      <w:r w:rsidR="00DA77EE" w:rsidRPr="00DA77EE">
        <w:rPr>
          <w:rFonts w:ascii="Calibri" w:hAnsi="Calibri"/>
          <w:b/>
        </w:rPr>
        <w:t>Exit Criteria</w:t>
      </w:r>
    </w:p>
    <w:p w:rsidR="00A55D7F" w:rsidRPr="00A55D7F" w:rsidRDefault="00547763" w:rsidP="002E7A96">
      <w:pPr>
        <w:pStyle w:val="NumberedList"/>
        <w:numPr>
          <w:ilvl w:val="0"/>
          <w:numId w:val="11"/>
        </w:numPr>
      </w:pPr>
      <w:r>
        <w:rPr>
          <w:rFonts w:hint="eastAsia"/>
          <w:lang w:eastAsia="zh-CN"/>
        </w:rPr>
        <w:t>已</w:t>
      </w:r>
      <w:r w:rsidR="00AD6022">
        <w:rPr>
          <w:rFonts w:hint="eastAsia"/>
          <w:lang w:eastAsia="zh-CN"/>
        </w:rPr>
        <w:t>获批准的</w:t>
      </w:r>
      <w:r w:rsidR="00471CD3">
        <w:rPr>
          <w:rFonts w:hint="eastAsia"/>
          <w:lang w:eastAsia="zh-CN"/>
        </w:rPr>
        <w:t>过渡</w:t>
      </w:r>
      <w:r>
        <w:rPr>
          <w:rFonts w:hint="eastAsia"/>
          <w:lang w:eastAsia="zh-CN"/>
        </w:rPr>
        <w:t>策</w:t>
      </w:r>
      <w:r w:rsidR="00AD6022">
        <w:rPr>
          <w:rFonts w:hint="eastAsia"/>
          <w:lang w:eastAsia="zh-CN"/>
        </w:rPr>
        <w:t>略</w:t>
      </w:r>
      <w:r w:rsidR="00A55D7F" w:rsidRPr="00A55D7F">
        <w:t>Approved transition strategy</w:t>
      </w:r>
    </w:p>
    <w:p w:rsidR="00DA77EE" w:rsidRDefault="00AD6022" w:rsidP="00DA77EE">
      <w:pPr>
        <w:pStyle w:val="HeadingStyle3"/>
      </w:pPr>
      <w:r>
        <w:rPr>
          <w:rFonts w:hint="eastAsia"/>
          <w:lang w:eastAsia="zh-CN"/>
        </w:rPr>
        <w:t>知识</w:t>
      </w:r>
      <w:r w:rsidR="00B75C46">
        <w:rPr>
          <w:rFonts w:hint="eastAsia"/>
          <w:lang w:eastAsia="zh-CN"/>
        </w:rPr>
        <w:t>转移</w:t>
      </w:r>
      <w:r w:rsidR="00DA77EE">
        <w:t>Knowledge Transfer</w:t>
      </w:r>
    </w:p>
    <w:p w:rsidR="00DA77EE" w:rsidRDefault="00AD6022" w:rsidP="00DA77EE">
      <w:pPr>
        <w:pStyle w:val="af"/>
        <w:numPr>
          <w:ilvl w:val="3"/>
          <w:numId w:val="1"/>
        </w:numPr>
        <w:rPr>
          <w:rFonts w:ascii="Calibri" w:hAnsi="Calibri"/>
          <w:b/>
        </w:rPr>
      </w:pPr>
      <w:r>
        <w:rPr>
          <w:rFonts w:ascii="Calibri" w:hAnsi="Calibri" w:hint="eastAsia"/>
          <w:b/>
          <w:lang w:eastAsia="zh-CN"/>
        </w:rPr>
        <w:t>过程流</w:t>
      </w:r>
      <w:r w:rsidR="00DA77EE">
        <w:rPr>
          <w:rFonts w:ascii="Calibri" w:hAnsi="Calibri"/>
          <w:b/>
        </w:rPr>
        <w:t>Process Flow</w:t>
      </w:r>
    </w:p>
    <w:p w:rsidR="0004091F" w:rsidRDefault="00EF6F71" w:rsidP="0004091F">
      <w:pPr>
        <w:pStyle w:val="af"/>
        <w:ind w:left="864"/>
        <w:rPr>
          <w:rFonts w:ascii="Calibri" w:hAnsi="Calibri"/>
          <w:b/>
        </w:rPr>
      </w:pPr>
      <w:r w:rsidRPr="00927FE4">
        <w:rPr>
          <w:rFonts w:ascii="Calibri" w:hAnsi="Calibri"/>
          <w:b/>
        </w:rPr>
        <w:object w:dxaOrig="12343" w:dyaOrig="15943">
          <v:shape id="_x0000_i1027" type="#_x0000_t75" style="width:385.5pt;height:333pt" o:ole="">
            <v:imagedata r:id="rId18" o:title=""/>
          </v:shape>
          <o:OLEObject Type="Embed" ProgID="Visio.Drawing.11" ShapeID="_x0000_i1027" DrawAspect="Content" ObjectID="_1351085123" r:id="rId19"/>
        </w:object>
      </w:r>
    </w:p>
    <w:p w:rsidR="00DA77EE" w:rsidRDefault="00F8730B" w:rsidP="00DA77EE">
      <w:pPr>
        <w:pStyle w:val="af"/>
        <w:numPr>
          <w:ilvl w:val="3"/>
          <w:numId w:val="1"/>
        </w:numPr>
        <w:rPr>
          <w:rFonts w:ascii="Calibri" w:hAnsi="Calibri"/>
          <w:b/>
        </w:rPr>
      </w:pPr>
      <w:r>
        <w:rPr>
          <w:rFonts w:ascii="Calibri" w:hAnsi="Calibri" w:hint="eastAsia"/>
          <w:b/>
          <w:lang w:eastAsia="zh-CN"/>
        </w:rPr>
        <w:t>输入</w:t>
      </w:r>
      <w:r w:rsidR="00DA77EE">
        <w:rPr>
          <w:rFonts w:ascii="Calibri" w:hAnsi="Calibri"/>
          <w:b/>
        </w:rPr>
        <w:t>Inputs</w:t>
      </w:r>
    </w:p>
    <w:p w:rsidR="0004091F" w:rsidRPr="0004091F" w:rsidRDefault="00471CD3" w:rsidP="00214330">
      <w:pPr>
        <w:pStyle w:val="NumberedList"/>
        <w:numPr>
          <w:ilvl w:val="0"/>
          <w:numId w:val="14"/>
        </w:numPr>
      </w:pPr>
      <w:r>
        <w:rPr>
          <w:rFonts w:hint="eastAsia"/>
          <w:lang w:eastAsia="zh-CN"/>
        </w:rPr>
        <w:t>过渡</w:t>
      </w:r>
      <w:r w:rsidR="00547763">
        <w:rPr>
          <w:rFonts w:hint="eastAsia"/>
          <w:lang w:eastAsia="zh-CN"/>
        </w:rPr>
        <w:t>策略</w:t>
      </w:r>
      <w:r w:rsidR="0004091F" w:rsidRPr="0004091F">
        <w:t>Transition strategy</w:t>
      </w:r>
    </w:p>
    <w:p w:rsidR="0004091F" w:rsidRPr="0004091F" w:rsidRDefault="00F8730B" w:rsidP="00214330">
      <w:pPr>
        <w:pStyle w:val="NumberedList"/>
        <w:numPr>
          <w:ilvl w:val="0"/>
          <w:numId w:val="14"/>
        </w:numPr>
      </w:pPr>
      <w:r>
        <w:rPr>
          <w:rFonts w:hint="eastAsia"/>
          <w:lang w:eastAsia="zh-CN"/>
        </w:rPr>
        <w:t>工作说明</w:t>
      </w:r>
      <w:r w:rsidR="00547763">
        <w:rPr>
          <w:rFonts w:hint="eastAsia"/>
          <w:lang w:eastAsia="zh-CN"/>
        </w:rPr>
        <w:t>书</w:t>
      </w:r>
      <w:r>
        <w:rPr>
          <w:rFonts w:hint="eastAsia"/>
          <w:lang w:eastAsia="zh-CN"/>
        </w:rPr>
        <w:t>（</w:t>
      </w:r>
      <w:r>
        <w:rPr>
          <w:rFonts w:hint="eastAsia"/>
          <w:lang w:eastAsia="zh-CN"/>
        </w:rPr>
        <w:t>SOW</w:t>
      </w:r>
      <w:r>
        <w:rPr>
          <w:rFonts w:hint="eastAsia"/>
          <w:lang w:eastAsia="zh-CN"/>
        </w:rPr>
        <w:t>）</w:t>
      </w:r>
      <w:r w:rsidR="0004091F" w:rsidRPr="0004091F">
        <w:t>Statement of work(</w:t>
      </w:r>
      <w:r w:rsidR="000B1721">
        <w:t>SOW</w:t>
      </w:r>
      <w:r w:rsidR="0004091F" w:rsidRPr="0004091F">
        <w:t>)</w:t>
      </w:r>
    </w:p>
    <w:p w:rsidR="00DA77EE" w:rsidRDefault="00A3091C" w:rsidP="00DA77EE">
      <w:pPr>
        <w:pStyle w:val="af"/>
        <w:numPr>
          <w:ilvl w:val="3"/>
          <w:numId w:val="1"/>
        </w:numPr>
        <w:rPr>
          <w:rFonts w:ascii="Calibri" w:hAnsi="Calibri"/>
          <w:b/>
        </w:rPr>
      </w:pPr>
      <w:r>
        <w:rPr>
          <w:rFonts w:ascii="Calibri" w:hAnsi="Calibri" w:hint="eastAsia"/>
          <w:b/>
          <w:lang w:eastAsia="zh-CN"/>
        </w:rPr>
        <w:t>入口</w:t>
      </w:r>
      <w:r w:rsidR="00F8730B">
        <w:rPr>
          <w:rFonts w:ascii="Calibri" w:hAnsi="Calibri" w:hint="eastAsia"/>
          <w:b/>
          <w:lang w:eastAsia="zh-CN"/>
        </w:rPr>
        <w:t>准则</w:t>
      </w:r>
      <w:r w:rsidR="00DA77EE">
        <w:rPr>
          <w:rFonts w:ascii="Calibri" w:hAnsi="Calibri"/>
          <w:b/>
        </w:rPr>
        <w:t>Entry Criteria</w:t>
      </w:r>
    </w:p>
    <w:p w:rsidR="0004091F" w:rsidRPr="00A55D7F" w:rsidRDefault="00F8730B" w:rsidP="00214330">
      <w:pPr>
        <w:pStyle w:val="NumberedList"/>
        <w:numPr>
          <w:ilvl w:val="0"/>
          <w:numId w:val="41"/>
        </w:numPr>
      </w:pPr>
      <w:r>
        <w:rPr>
          <w:rFonts w:hint="eastAsia"/>
          <w:lang w:eastAsia="zh-CN"/>
        </w:rPr>
        <w:t>获批准的工作说明</w:t>
      </w:r>
      <w:r w:rsidR="00547763">
        <w:rPr>
          <w:rFonts w:hint="eastAsia"/>
          <w:lang w:eastAsia="zh-CN"/>
        </w:rPr>
        <w:t>书</w:t>
      </w:r>
      <w:r>
        <w:rPr>
          <w:rFonts w:hint="eastAsia"/>
          <w:lang w:eastAsia="zh-CN"/>
        </w:rPr>
        <w:t>（</w:t>
      </w:r>
      <w:r>
        <w:rPr>
          <w:rFonts w:hint="eastAsia"/>
          <w:lang w:eastAsia="zh-CN"/>
        </w:rPr>
        <w:t>SOW</w:t>
      </w:r>
      <w:r>
        <w:rPr>
          <w:rFonts w:hint="eastAsia"/>
          <w:lang w:eastAsia="zh-CN"/>
        </w:rPr>
        <w:t>）</w:t>
      </w:r>
      <w:r w:rsidR="0004091F" w:rsidRPr="00A55D7F">
        <w:t>Approved Statement of work(SOW)</w:t>
      </w:r>
    </w:p>
    <w:p w:rsidR="0004091F" w:rsidRPr="00A55D7F" w:rsidRDefault="00F8730B" w:rsidP="002E7A96">
      <w:pPr>
        <w:pStyle w:val="NumberedList"/>
        <w:numPr>
          <w:ilvl w:val="0"/>
          <w:numId w:val="11"/>
        </w:numPr>
      </w:pPr>
      <w:r>
        <w:rPr>
          <w:rFonts w:hint="eastAsia"/>
          <w:lang w:eastAsia="zh-CN"/>
        </w:rPr>
        <w:t>获批准的</w:t>
      </w:r>
      <w:r w:rsidR="00471CD3">
        <w:rPr>
          <w:rFonts w:hint="eastAsia"/>
          <w:lang w:eastAsia="zh-CN"/>
        </w:rPr>
        <w:t>过渡</w:t>
      </w:r>
      <w:r w:rsidR="00547763">
        <w:rPr>
          <w:rFonts w:hint="eastAsia"/>
          <w:lang w:eastAsia="zh-CN"/>
        </w:rPr>
        <w:t>策略</w:t>
      </w:r>
      <w:r w:rsidR="0004091F" w:rsidRPr="00A55D7F">
        <w:t>Approved transition strategy</w:t>
      </w:r>
    </w:p>
    <w:p w:rsidR="00CC31C1" w:rsidRDefault="00CC31C1">
      <w:pPr>
        <w:spacing w:line="240" w:lineRule="auto"/>
        <w:jc w:val="left"/>
        <w:rPr>
          <w:b/>
          <w:sz w:val="20"/>
          <w:szCs w:val="24"/>
        </w:rPr>
      </w:pPr>
    </w:p>
    <w:p w:rsidR="00DA77EE" w:rsidRPr="00DA77EE" w:rsidRDefault="00F8730B" w:rsidP="00DA77EE">
      <w:pPr>
        <w:pStyle w:val="af"/>
        <w:numPr>
          <w:ilvl w:val="3"/>
          <w:numId w:val="1"/>
        </w:numPr>
        <w:rPr>
          <w:rFonts w:ascii="Calibri" w:hAnsi="Calibri"/>
          <w:b/>
        </w:rPr>
      </w:pPr>
      <w:r>
        <w:rPr>
          <w:rFonts w:ascii="Calibri" w:hAnsi="Calibri" w:hint="eastAsia"/>
          <w:b/>
          <w:lang w:eastAsia="zh-CN"/>
        </w:rPr>
        <w:t>任务</w:t>
      </w:r>
      <w:r w:rsidR="00DA77EE" w:rsidRPr="00DA77EE">
        <w:rPr>
          <w:rFonts w:ascii="Calibri" w:hAnsi="Calibri"/>
          <w:b/>
        </w:rPr>
        <w:t>Tasks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7"/>
        <w:gridCol w:w="1589"/>
        <w:gridCol w:w="3553"/>
        <w:gridCol w:w="1485"/>
        <w:gridCol w:w="1471"/>
      </w:tblGrid>
      <w:tr w:rsidR="00D11F54" w:rsidRPr="007E4170" w:rsidTr="00D11F54">
        <w:trPr>
          <w:cantSplit/>
          <w:tblHeader/>
        </w:trPr>
        <w:tc>
          <w:tcPr>
            <w:tcW w:w="250" w:type="pct"/>
            <w:shd w:val="clear" w:color="auto" w:fill="E0E0E0"/>
          </w:tcPr>
          <w:p w:rsidR="00D11F54" w:rsidRPr="007E4170" w:rsidRDefault="00D11F54" w:rsidP="00984438">
            <w:pPr>
              <w:pStyle w:val="SEPGTableHeading"/>
            </w:pPr>
            <w:r>
              <w:rPr>
                <w:rFonts w:hint="eastAsia"/>
                <w:lang w:eastAsia="zh-CN"/>
              </w:rPr>
              <w:t>编号</w:t>
            </w:r>
            <w:r>
              <w:rPr>
                <w:lang w:eastAsia="zh-CN"/>
              </w:rPr>
              <w:br/>
            </w:r>
            <w:r>
              <w:t>#</w:t>
            </w:r>
          </w:p>
        </w:tc>
        <w:tc>
          <w:tcPr>
            <w:tcW w:w="921" w:type="pct"/>
            <w:shd w:val="clear" w:color="auto" w:fill="E0E0E0"/>
          </w:tcPr>
          <w:p w:rsidR="00D11F54" w:rsidRPr="00D11F54" w:rsidRDefault="00D11F54" w:rsidP="00D11F54">
            <w:pPr>
              <w:pStyle w:val="SEPGTableHeading"/>
              <w:rPr>
                <w:lang w:eastAsia="zh-CN"/>
              </w:rPr>
            </w:pPr>
            <w:r w:rsidRPr="00D11F54">
              <w:rPr>
                <w:rFonts w:hint="eastAsia"/>
                <w:szCs w:val="24"/>
                <w:lang w:eastAsia="zh-CN"/>
              </w:rPr>
              <w:t>时间</w:t>
            </w:r>
          </w:p>
          <w:p w:rsidR="00D11F54" w:rsidRDefault="00D11F54" w:rsidP="00984438">
            <w:pPr>
              <w:pStyle w:val="SEPGTableHeading"/>
              <w:rPr>
                <w:lang w:eastAsia="zh-CN"/>
              </w:rPr>
            </w:pPr>
            <w:r>
              <w:rPr>
                <w:lang w:eastAsia="zh-CN"/>
              </w:rPr>
              <w:t>When</w:t>
            </w:r>
          </w:p>
        </w:tc>
        <w:tc>
          <w:tcPr>
            <w:tcW w:w="2089" w:type="pct"/>
            <w:shd w:val="clear" w:color="auto" w:fill="E0E0E0"/>
          </w:tcPr>
          <w:p w:rsidR="00D11F54" w:rsidRDefault="00D11F54" w:rsidP="00984438">
            <w:pPr>
              <w:pStyle w:val="SEPGTableHeading"/>
              <w:rPr>
                <w:lang w:eastAsia="zh-CN"/>
              </w:rPr>
            </w:pPr>
            <w:r>
              <w:rPr>
                <w:rFonts w:hint="eastAsia"/>
                <w:lang w:eastAsia="zh-CN"/>
              </w:rPr>
              <w:t>任务</w:t>
            </w:r>
          </w:p>
          <w:p w:rsidR="00D11F54" w:rsidRPr="007E4170" w:rsidRDefault="00D11F54" w:rsidP="00984438">
            <w:pPr>
              <w:pStyle w:val="SEPGTableHeading"/>
            </w:pPr>
            <w:r w:rsidRPr="007E4170">
              <w:t>Task</w:t>
            </w:r>
          </w:p>
        </w:tc>
        <w:tc>
          <w:tcPr>
            <w:tcW w:w="876" w:type="pct"/>
            <w:shd w:val="clear" w:color="auto" w:fill="E0E0E0"/>
          </w:tcPr>
          <w:p w:rsidR="00D11F54" w:rsidRDefault="00D11F54" w:rsidP="00984438">
            <w:pPr>
              <w:pStyle w:val="SEPGTableHeading"/>
              <w:rPr>
                <w:lang w:eastAsia="zh-CN"/>
              </w:rPr>
            </w:pPr>
            <w:r>
              <w:rPr>
                <w:rFonts w:hint="eastAsia"/>
                <w:lang w:eastAsia="zh-CN"/>
              </w:rPr>
              <w:t>输出</w:t>
            </w:r>
          </w:p>
          <w:p w:rsidR="00D11F54" w:rsidRPr="007E4170" w:rsidRDefault="00D11F54" w:rsidP="00984438">
            <w:pPr>
              <w:pStyle w:val="SEPGTableHeading"/>
            </w:pPr>
            <w:r>
              <w:t>Output</w:t>
            </w:r>
          </w:p>
        </w:tc>
        <w:tc>
          <w:tcPr>
            <w:tcW w:w="863" w:type="pct"/>
            <w:shd w:val="clear" w:color="auto" w:fill="E0E0E0"/>
          </w:tcPr>
          <w:p w:rsidR="00D11F54" w:rsidRDefault="00D11F54" w:rsidP="00984438">
            <w:pPr>
              <w:pStyle w:val="SEPGTableHeading"/>
              <w:rPr>
                <w:lang w:eastAsia="zh-CN"/>
              </w:rPr>
            </w:pPr>
            <w:r>
              <w:rPr>
                <w:rFonts w:hint="eastAsia"/>
                <w:lang w:eastAsia="zh-CN"/>
              </w:rPr>
              <w:t>角色</w:t>
            </w:r>
          </w:p>
          <w:p w:rsidR="00D11F54" w:rsidRPr="007E4170" w:rsidRDefault="00D11F54" w:rsidP="00984438">
            <w:pPr>
              <w:pStyle w:val="SEPGTableHeading"/>
            </w:pPr>
            <w:r w:rsidRPr="007E4170">
              <w:t xml:space="preserve"> Role</w:t>
            </w:r>
          </w:p>
        </w:tc>
      </w:tr>
      <w:tr w:rsidR="00D11F54" w:rsidRPr="007E4170" w:rsidTr="00D11F54">
        <w:trPr>
          <w:cantSplit/>
          <w:tblHeader/>
        </w:trPr>
        <w:tc>
          <w:tcPr>
            <w:tcW w:w="250" w:type="pct"/>
          </w:tcPr>
          <w:p w:rsidR="00D11F54" w:rsidRPr="007E4170" w:rsidRDefault="00D11F54" w:rsidP="002E7A96">
            <w:pPr>
              <w:pStyle w:val="SEPGTableText"/>
              <w:numPr>
                <w:ilvl w:val="0"/>
                <w:numId w:val="16"/>
              </w:numPr>
            </w:pPr>
          </w:p>
        </w:tc>
        <w:tc>
          <w:tcPr>
            <w:tcW w:w="921" w:type="pct"/>
          </w:tcPr>
          <w:p w:rsidR="00D11F54" w:rsidRDefault="00044242" w:rsidP="00044242">
            <w:pPr>
              <w:pStyle w:val="SEPGTableText"/>
              <w:jc w:val="left"/>
              <w:rPr>
                <w:lang w:eastAsia="zh-CN"/>
              </w:rPr>
            </w:pPr>
            <w:r>
              <w:rPr>
                <w:lang w:eastAsia="zh-CN"/>
              </w:rPr>
              <w:t xml:space="preserve">On approval of transition strategy </w:t>
            </w:r>
            <w:r w:rsidR="001A50CC">
              <w:rPr>
                <w:lang w:eastAsia="zh-CN"/>
              </w:rPr>
              <w:t>&amp; completion of implementation activities</w:t>
            </w:r>
            <w:r w:rsidR="00471CD3">
              <w:rPr>
                <w:rFonts w:hint="eastAsia"/>
                <w:lang w:eastAsia="zh-CN"/>
              </w:rPr>
              <w:t>过渡</w:t>
            </w:r>
            <w:r w:rsidR="00547763">
              <w:rPr>
                <w:rFonts w:hint="eastAsia"/>
                <w:lang w:eastAsia="zh-CN"/>
              </w:rPr>
              <w:t>策略被批准和实施活动完成时</w:t>
            </w:r>
          </w:p>
        </w:tc>
        <w:tc>
          <w:tcPr>
            <w:tcW w:w="2089" w:type="pct"/>
            <w:vAlign w:val="center"/>
          </w:tcPr>
          <w:p w:rsidR="00D11F54" w:rsidRDefault="00D11F54" w:rsidP="00CC31C1">
            <w:pPr>
              <w:pStyle w:val="SEPGTableText"/>
              <w:jc w:val="left"/>
            </w:pPr>
            <w:r>
              <w:rPr>
                <w:rFonts w:hint="eastAsia"/>
                <w:lang w:eastAsia="zh-CN"/>
              </w:rPr>
              <w:t>根据但不局限于如下各点，制定知识转移计划：</w:t>
            </w:r>
            <w:r>
              <w:t>Prepare knowledge transfer plan based on the following, but not restricted to the same:</w:t>
            </w:r>
          </w:p>
          <w:p w:rsidR="00D11F54" w:rsidRDefault="00D11F54" w:rsidP="002E7A96">
            <w:pPr>
              <w:pStyle w:val="SEPGTableText"/>
              <w:numPr>
                <w:ilvl w:val="0"/>
                <w:numId w:val="15"/>
              </w:numPr>
              <w:jc w:val="left"/>
            </w:pPr>
            <w:r>
              <w:rPr>
                <w:rFonts w:hint="eastAsia"/>
                <w:lang w:eastAsia="zh-CN"/>
              </w:rPr>
              <w:t>参考</w:t>
            </w:r>
            <w:r>
              <w:rPr>
                <w:rFonts w:hint="eastAsia"/>
                <w:lang w:eastAsia="zh-CN"/>
              </w:rPr>
              <w:t>SOW</w:t>
            </w:r>
            <w:r>
              <w:rPr>
                <w:rFonts w:hint="eastAsia"/>
                <w:lang w:eastAsia="zh-CN"/>
              </w:rPr>
              <w:t>中提及的产品支持或客户服务范围</w:t>
            </w:r>
            <w:r w:rsidR="00547763">
              <w:rPr>
                <w:rFonts w:hint="eastAsia"/>
                <w:lang w:eastAsia="zh-CN"/>
              </w:rPr>
              <w:t>，</w:t>
            </w:r>
            <w:r>
              <w:rPr>
                <w:rFonts w:hint="eastAsia"/>
                <w:lang w:eastAsia="zh-CN"/>
              </w:rPr>
              <w:t>识别知识转移的范围</w:t>
            </w:r>
            <w:r>
              <w:t>Identify scope of knowledge transfer with reference to product support / Customer service scope mentioned in SOW</w:t>
            </w:r>
          </w:p>
          <w:p w:rsidR="00D11F54" w:rsidRDefault="00D11F54" w:rsidP="002E7A96">
            <w:pPr>
              <w:pStyle w:val="SEPGTableText"/>
              <w:numPr>
                <w:ilvl w:val="0"/>
                <w:numId w:val="15"/>
              </w:numPr>
              <w:jc w:val="left"/>
            </w:pPr>
            <w:r>
              <w:rPr>
                <w:rFonts w:hint="eastAsia"/>
                <w:lang w:eastAsia="zh-CN"/>
              </w:rPr>
              <w:t>确定知识转移的团队成员</w:t>
            </w:r>
            <w:r>
              <w:t>Identifying team members for knowledge transfer</w:t>
            </w:r>
          </w:p>
          <w:p w:rsidR="00D11F54" w:rsidRDefault="00547763" w:rsidP="002E7A96">
            <w:pPr>
              <w:pStyle w:val="SEPGTableText"/>
              <w:numPr>
                <w:ilvl w:val="0"/>
                <w:numId w:val="15"/>
              </w:numPr>
              <w:jc w:val="left"/>
            </w:pPr>
            <w:r>
              <w:rPr>
                <w:rFonts w:hint="eastAsia"/>
                <w:lang w:eastAsia="zh-CN"/>
              </w:rPr>
              <w:t>确定培训需求</w:t>
            </w:r>
            <w:r w:rsidR="00D11F54">
              <w:t>Identifying training needs</w:t>
            </w:r>
          </w:p>
          <w:p w:rsidR="00D11F54" w:rsidRDefault="00D11F54" w:rsidP="00F8730B">
            <w:pPr>
              <w:pStyle w:val="SEPGTableText"/>
              <w:numPr>
                <w:ilvl w:val="0"/>
                <w:numId w:val="15"/>
              </w:numPr>
              <w:jc w:val="left"/>
            </w:pPr>
            <w:r>
              <w:rPr>
                <w:rFonts w:hint="eastAsia"/>
                <w:lang w:eastAsia="zh-CN"/>
              </w:rPr>
              <w:t>确定培训可能需要的</w:t>
            </w:r>
            <w:r w:rsidR="00547763">
              <w:rPr>
                <w:rFonts w:hint="eastAsia"/>
                <w:lang w:eastAsia="zh-CN"/>
              </w:rPr>
              <w:t>差旅</w:t>
            </w:r>
            <w:r>
              <w:rPr>
                <w:rFonts w:hint="eastAsia"/>
                <w:lang w:eastAsia="zh-CN"/>
              </w:rPr>
              <w:t>需求</w:t>
            </w:r>
            <w:r>
              <w:t xml:space="preserve">Identifying travel needs, if any for trainings </w:t>
            </w:r>
          </w:p>
        </w:tc>
        <w:tc>
          <w:tcPr>
            <w:tcW w:w="876" w:type="pct"/>
          </w:tcPr>
          <w:p w:rsidR="00D11F54" w:rsidRPr="007F4DCE" w:rsidRDefault="00D11F54" w:rsidP="00CC31C1">
            <w:pPr>
              <w:pStyle w:val="SEPGTableText"/>
              <w:jc w:val="left"/>
            </w:pPr>
            <w:r>
              <w:rPr>
                <w:rFonts w:hint="eastAsia"/>
                <w:lang w:eastAsia="zh-CN"/>
              </w:rPr>
              <w:t>知识转移计划</w:t>
            </w:r>
            <w:r>
              <w:t>Knowledge transfer plan</w:t>
            </w:r>
          </w:p>
        </w:tc>
        <w:tc>
          <w:tcPr>
            <w:tcW w:w="863" w:type="pct"/>
          </w:tcPr>
          <w:p w:rsidR="00D11F54" w:rsidRDefault="00547763" w:rsidP="00984438">
            <w:pPr>
              <w:pStyle w:val="SEPGTableText"/>
              <w:rPr>
                <w:lang w:eastAsia="zh-CN"/>
              </w:rPr>
            </w:pPr>
            <w:r>
              <w:rPr>
                <w:rFonts w:hint="eastAsia"/>
                <w:lang w:eastAsia="zh-CN"/>
              </w:rPr>
              <w:t>服务负责人</w:t>
            </w:r>
          </w:p>
          <w:p w:rsidR="00D11F54" w:rsidRDefault="00D11F54" w:rsidP="00984438">
            <w:pPr>
              <w:pStyle w:val="SEPGTableText"/>
            </w:pPr>
            <w:r>
              <w:t>Service manger</w:t>
            </w:r>
          </w:p>
        </w:tc>
      </w:tr>
      <w:tr w:rsidR="00D11F54" w:rsidRPr="007E4170" w:rsidTr="00D11F54">
        <w:trPr>
          <w:cantSplit/>
          <w:tblHeader/>
        </w:trPr>
        <w:tc>
          <w:tcPr>
            <w:tcW w:w="250" w:type="pct"/>
          </w:tcPr>
          <w:p w:rsidR="00D11F54" w:rsidRPr="007E4170" w:rsidRDefault="00D11F54" w:rsidP="002E7A96">
            <w:pPr>
              <w:pStyle w:val="SEPGTableText"/>
              <w:numPr>
                <w:ilvl w:val="0"/>
                <w:numId w:val="16"/>
              </w:numPr>
            </w:pPr>
          </w:p>
        </w:tc>
        <w:tc>
          <w:tcPr>
            <w:tcW w:w="921" w:type="pct"/>
          </w:tcPr>
          <w:p w:rsidR="00D11F54" w:rsidRDefault="00044242" w:rsidP="00984438">
            <w:pPr>
              <w:pStyle w:val="SEPGTableText"/>
              <w:rPr>
                <w:lang w:eastAsia="zh-CN"/>
              </w:rPr>
            </w:pPr>
            <w:r>
              <w:rPr>
                <w:lang w:eastAsia="zh-CN"/>
              </w:rPr>
              <w:t>On preparation of Knowledge transfer plan</w:t>
            </w:r>
            <w:r w:rsidR="00547763">
              <w:rPr>
                <w:rFonts w:hint="eastAsia"/>
                <w:lang w:eastAsia="zh-CN"/>
              </w:rPr>
              <w:t>准备</w:t>
            </w:r>
            <w:r w:rsidR="00EB2ABB">
              <w:rPr>
                <w:rFonts w:hint="eastAsia"/>
                <w:lang w:eastAsia="zh-CN"/>
              </w:rPr>
              <w:t>知识转移计划时</w:t>
            </w:r>
          </w:p>
        </w:tc>
        <w:tc>
          <w:tcPr>
            <w:tcW w:w="2089" w:type="pct"/>
            <w:vAlign w:val="center"/>
          </w:tcPr>
          <w:p w:rsidR="00D11F54" w:rsidRDefault="00D11F54" w:rsidP="00984438">
            <w:pPr>
              <w:pStyle w:val="SEPGTableText"/>
            </w:pPr>
            <w:r>
              <w:rPr>
                <w:rFonts w:hint="eastAsia"/>
                <w:lang w:eastAsia="zh-CN"/>
              </w:rPr>
              <w:t>客户或者</w:t>
            </w:r>
            <w:r w:rsidR="00547763">
              <w:rPr>
                <w:rFonts w:hint="eastAsia"/>
                <w:lang w:eastAsia="zh-CN"/>
              </w:rPr>
              <w:t>发起人</w:t>
            </w:r>
            <w:r>
              <w:rPr>
                <w:rFonts w:hint="eastAsia"/>
                <w:lang w:eastAsia="zh-CN"/>
              </w:rPr>
              <w:t>评审知识转移计划</w:t>
            </w:r>
            <w:r>
              <w:t>Client/sponsor reviews and approves the knowledge transfer plan</w:t>
            </w:r>
          </w:p>
        </w:tc>
        <w:tc>
          <w:tcPr>
            <w:tcW w:w="876" w:type="pct"/>
          </w:tcPr>
          <w:p w:rsidR="00D11F54" w:rsidRDefault="00547763" w:rsidP="00984438">
            <w:pPr>
              <w:pStyle w:val="SEPGTableText"/>
              <w:rPr>
                <w:lang w:eastAsia="zh-CN"/>
              </w:rPr>
            </w:pPr>
            <w:r>
              <w:rPr>
                <w:rFonts w:hint="eastAsia"/>
                <w:lang w:eastAsia="zh-CN"/>
              </w:rPr>
              <w:t>已被</w:t>
            </w:r>
            <w:r w:rsidR="00D11F54">
              <w:rPr>
                <w:rFonts w:hint="eastAsia"/>
                <w:lang w:eastAsia="zh-CN"/>
              </w:rPr>
              <w:t>批准的知识转移计划</w:t>
            </w:r>
          </w:p>
          <w:p w:rsidR="00D11F54" w:rsidRPr="007F4DCE" w:rsidRDefault="00D11F54" w:rsidP="00984438">
            <w:pPr>
              <w:pStyle w:val="SEPGTableText"/>
            </w:pPr>
            <w:r>
              <w:t>Approved knowledge transfer plan</w:t>
            </w:r>
          </w:p>
        </w:tc>
        <w:tc>
          <w:tcPr>
            <w:tcW w:w="863" w:type="pct"/>
          </w:tcPr>
          <w:p w:rsidR="00D11F54" w:rsidRDefault="00D11F54" w:rsidP="00984438">
            <w:pPr>
              <w:pStyle w:val="SEPGTableText"/>
            </w:pPr>
            <w:r>
              <w:rPr>
                <w:rFonts w:hint="eastAsia"/>
                <w:lang w:eastAsia="zh-CN"/>
              </w:rPr>
              <w:t>客户或者</w:t>
            </w:r>
            <w:r w:rsidR="00547763">
              <w:rPr>
                <w:rFonts w:hint="eastAsia"/>
                <w:lang w:eastAsia="zh-CN"/>
              </w:rPr>
              <w:t>发起人</w:t>
            </w:r>
            <w:r>
              <w:t>Client/sponsor</w:t>
            </w:r>
          </w:p>
        </w:tc>
      </w:tr>
      <w:tr w:rsidR="00D11F54" w:rsidRPr="007E4170" w:rsidTr="00D11F54">
        <w:trPr>
          <w:cantSplit/>
          <w:tblHeader/>
        </w:trPr>
        <w:tc>
          <w:tcPr>
            <w:tcW w:w="250" w:type="pct"/>
          </w:tcPr>
          <w:p w:rsidR="00D11F54" w:rsidRDefault="00D11F54" w:rsidP="002E7A96">
            <w:pPr>
              <w:pStyle w:val="SEPGTableText"/>
              <w:numPr>
                <w:ilvl w:val="0"/>
                <w:numId w:val="16"/>
              </w:numPr>
            </w:pPr>
          </w:p>
        </w:tc>
        <w:tc>
          <w:tcPr>
            <w:tcW w:w="921" w:type="pct"/>
          </w:tcPr>
          <w:p w:rsidR="00D11F54" w:rsidRDefault="00044242" w:rsidP="00CC31C1">
            <w:pPr>
              <w:pStyle w:val="SEPGTableText"/>
              <w:jc w:val="left"/>
              <w:rPr>
                <w:lang w:eastAsia="zh-CN"/>
              </w:rPr>
            </w:pPr>
            <w:r>
              <w:rPr>
                <w:lang w:eastAsia="zh-CN"/>
              </w:rPr>
              <w:t>During Knowledge transfer</w:t>
            </w:r>
            <w:r w:rsidR="00EB2ABB">
              <w:rPr>
                <w:rFonts w:hint="eastAsia"/>
                <w:lang w:eastAsia="zh-CN"/>
              </w:rPr>
              <w:t>知识转移时</w:t>
            </w:r>
          </w:p>
        </w:tc>
        <w:tc>
          <w:tcPr>
            <w:tcW w:w="2089" w:type="pct"/>
            <w:vAlign w:val="center"/>
          </w:tcPr>
          <w:p w:rsidR="00D11F54" w:rsidRDefault="00D11F54" w:rsidP="00CC31C1">
            <w:pPr>
              <w:pStyle w:val="SEPGTableText"/>
              <w:jc w:val="left"/>
            </w:pPr>
            <w:r>
              <w:rPr>
                <w:rFonts w:hint="eastAsia"/>
                <w:lang w:eastAsia="zh-CN"/>
              </w:rPr>
              <w:t>确保</w:t>
            </w:r>
            <w:r w:rsidR="00EB2ABB">
              <w:rPr>
                <w:rFonts w:hint="eastAsia"/>
                <w:lang w:eastAsia="zh-CN"/>
              </w:rPr>
              <w:t>执行</w:t>
            </w:r>
            <w:r>
              <w:rPr>
                <w:rFonts w:hint="eastAsia"/>
                <w:lang w:eastAsia="zh-CN"/>
              </w:rPr>
              <w:t>过程中</w:t>
            </w:r>
            <w:r w:rsidR="00EB2ABB">
              <w:rPr>
                <w:rFonts w:hint="eastAsia"/>
                <w:lang w:eastAsia="zh-CN"/>
              </w:rPr>
              <w:t>以下各要素</w:t>
            </w:r>
            <w:r>
              <w:rPr>
                <w:rFonts w:hint="eastAsia"/>
                <w:lang w:eastAsia="zh-CN"/>
              </w:rPr>
              <w:t>满足</w:t>
            </w:r>
            <w:r w:rsidR="00EB2ABB">
              <w:rPr>
                <w:rFonts w:hint="eastAsia"/>
                <w:lang w:eastAsia="zh-CN"/>
              </w:rPr>
              <w:t>，</w:t>
            </w:r>
            <w:r>
              <w:rPr>
                <w:rFonts w:hint="eastAsia"/>
                <w:lang w:eastAsia="zh-CN"/>
              </w:rPr>
              <w:t>但不局限于如下因素：</w:t>
            </w:r>
            <w:r>
              <w:t>Ensure the following factors are met during the  training execution, but not restricted to the same:</w:t>
            </w:r>
          </w:p>
          <w:p w:rsidR="00D11F54" w:rsidRDefault="00D11F54" w:rsidP="002E7A96">
            <w:pPr>
              <w:pStyle w:val="SEPGTableText"/>
              <w:numPr>
                <w:ilvl w:val="0"/>
                <w:numId w:val="17"/>
              </w:numPr>
            </w:pPr>
            <w:r>
              <w:rPr>
                <w:rFonts w:hint="eastAsia"/>
                <w:lang w:eastAsia="zh-CN"/>
              </w:rPr>
              <w:t>培训安排</w:t>
            </w:r>
            <w:r>
              <w:t>Training arrangements</w:t>
            </w:r>
          </w:p>
          <w:p w:rsidR="00D11F54" w:rsidRDefault="00EB2ABB" w:rsidP="002E7A96">
            <w:pPr>
              <w:pStyle w:val="SEPGTableText"/>
              <w:numPr>
                <w:ilvl w:val="0"/>
                <w:numId w:val="17"/>
              </w:numPr>
            </w:pPr>
            <w:r>
              <w:rPr>
                <w:rFonts w:hint="eastAsia"/>
                <w:lang w:eastAsia="zh-CN"/>
              </w:rPr>
              <w:t>问题</w:t>
            </w:r>
            <w:r w:rsidR="00D11F54">
              <w:rPr>
                <w:rFonts w:hint="eastAsia"/>
                <w:lang w:eastAsia="zh-CN"/>
              </w:rPr>
              <w:t>获得解决</w:t>
            </w:r>
            <w:r w:rsidR="00D11F54">
              <w:t>Issues are resolved</w:t>
            </w:r>
          </w:p>
          <w:p w:rsidR="00D11F54" w:rsidRDefault="00EB2ABB" w:rsidP="002E7A96">
            <w:pPr>
              <w:pStyle w:val="SEPGTableText"/>
              <w:numPr>
                <w:ilvl w:val="0"/>
                <w:numId w:val="17"/>
              </w:numPr>
            </w:pPr>
            <w:r>
              <w:rPr>
                <w:rFonts w:hint="eastAsia"/>
                <w:lang w:eastAsia="zh-CN"/>
              </w:rPr>
              <w:t>通过恰当的方式对</w:t>
            </w:r>
            <w:r>
              <w:rPr>
                <w:rFonts w:hint="eastAsia"/>
                <w:lang w:eastAsia="zh-CN"/>
              </w:rPr>
              <w:t>SGC</w:t>
            </w:r>
            <w:r>
              <w:rPr>
                <w:rFonts w:hint="eastAsia"/>
                <w:lang w:eastAsia="zh-CN"/>
              </w:rPr>
              <w:t>员工进行培训，</w:t>
            </w:r>
            <w:r w:rsidR="00D11F54">
              <w:rPr>
                <w:rFonts w:hint="eastAsia"/>
                <w:lang w:eastAsia="zh-CN"/>
              </w:rPr>
              <w:t>如</w:t>
            </w:r>
            <w:r>
              <w:rPr>
                <w:rFonts w:hint="eastAsia"/>
                <w:lang w:eastAsia="zh-CN"/>
              </w:rPr>
              <w:t>上课方式、在线学习方式</w:t>
            </w:r>
            <w:r w:rsidR="00D11F54">
              <w:rPr>
                <w:rFonts w:hint="eastAsia"/>
                <w:lang w:eastAsia="zh-CN"/>
              </w:rPr>
              <w:t>。</w:t>
            </w:r>
            <w:r w:rsidR="00D11F54">
              <w:t>Trainings are imparted to the SunGard China resources through appropriate modes of training e.g. class room, e-learning etc</w:t>
            </w:r>
          </w:p>
          <w:p w:rsidR="00D11F54" w:rsidRDefault="00D11F54" w:rsidP="002E7A96">
            <w:pPr>
              <w:pStyle w:val="SEPGTableText"/>
              <w:numPr>
                <w:ilvl w:val="0"/>
                <w:numId w:val="17"/>
              </w:numPr>
            </w:pPr>
            <w:r>
              <w:rPr>
                <w:rFonts w:hint="eastAsia"/>
                <w:lang w:eastAsia="zh-CN"/>
              </w:rPr>
              <w:t>与受培训人员分享相关文档</w:t>
            </w:r>
            <w:r>
              <w:t>Relevant documentation is shared with the training participants</w:t>
            </w:r>
          </w:p>
          <w:p w:rsidR="00D11F54" w:rsidRDefault="00D11F54" w:rsidP="00CC31C1">
            <w:pPr>
              <w:pStyle w:val="SEPGTableText"/>
            </w:pPr>
          </w:p>
        </w:tc>
        <w:tc>
          <w:tcPr>
            <w:tcW w:w="876" w:type="pct"/>
          </w:tcPr>
          <w:p w:rsidR="00D11F54" w:rsidRDefault="00D11F54" w:rsidP="00984438">
            <w:pPr>
              <w:pStyle w:val="SEPGTableText"/>
              <w:rPr>
                <w:lang w:eastAsia="zh-CN"/>
              </w:rPr>
            </w:pPr>
            <w:r>
              <w:rPr>
                <w:rFonts w:hint="eastAsia"/>
                <w:lang w:eastAsia="zh-CN"/>
              </w:rPr>
              <w:t>项目状态报告</w:t>
            </w:r>
          </w:p>
          <w:p w:rsidR="00D11F54" w:rsidRPr="007F4DCE" w:rsidRDefault="00D11F54" w:rsidP="00984438">
            <w:pPr>
              <w:pStyle w:val="SEPGTableText"/>
            </w:pPr>
            <w:r>
              <w:t>Project status reports</w:t>
            </w:r>
          </w:p>
        </w:tc>
        <w:tc>
          <w:tcPr>
            <w:tcW w:w="863" w:type="pct"/>
          </w:tcPr>
          <w:p w:rsidR="00D11F54" w:rsidRDefault="00547763" w:rsidP="00052312">
            <w:pPr>
              <w:pStyle w:val="SEPGTableText"/>
              <w:rPr>
                <w:lang w:eastAsia="zh-CN"/>
              </w:rPr>
            </w:pPr>
            <w:r>
              <w:rPr>
                <w:rFonts w:hint="eastAsia"/>
                <w:lang w:eastAsia="zh-CN"/>
              </w:rPr>
              <w:t>服务负责人</w:t>
            </w:r>
          </w:p>
          <w:p w:rsidR="00D11F54" w:rsidRDefault="00D11F54" w:rsidP="00052312">
            <w:pPr>
              <w:pStyle w:val="SEPGTableText"/>
            </w:pPr>
            <w:r>
              <w:t>Service manger</w:t>
            </w:r>
          </w:p>
        </w:tc>
      </w:tr>
    </w:tbl>
    <w:p w:rsidR="00DA77EE" w:rsidRDefault="00052312" w:rsidP="00DA77EE">
      <w:pPr>
        <w:pStyle w:val="af"/>
        <w:numPr>
          <w:ilvl w:val="3"/>
          <w:numId w:val="1"/>
        </w:numPr>
        <w:rPr>
          <w:rFonts w:ascii="Calibri" w:hAnsi="Calibri"/>
          <w:b/>
        </w:rPr>
      </w:pPr>
      <w:r>
        <w:rPr>
          <w:rFonts w:ascii="Calibri" w:hAnsi="Calibri" w:hint="eastAsia"/>
          <w:b/>
          <w:lang w:eastAsia="zh-CN"/>
        </w:rPr>
        <w:t>输出</w:t>
      </w:r>
      <w:r w:rsidR="00DA77EE" w:rsidRPr="00DA77EE">
        <w:rPr>
          <w:rFonts w:ascii="Calibri" w:hAnsi="Calibri"/>
          <w:b/>
        </w:rPr>
        <w:t>Outputs</w:t>
      </w:r>
    </w:p>
    <w:p w:rsidR="0045181D" w:rsidRPr="0045181D" w:rsidRDefault="00052312" w:rsidP="002E7A96">
      <w:pPr>
        <w:pStyle w:val="NumberedList"/>
        <w:numPr>
          <w:ilvl w:val="0"/>
          <w:numId w:val="18"/>
        </w:numPr>
      </w:pPr>
      <w:r>
        <w:rPr>
          <w:rFonts w:hint="eastAsia"/>
          <w:lang w:eastAsia="zh-CN"/>
        </w:rPr>
        <w:t>知识转移计划</w:t>
      </w:r>
      <w:r w:rsidR="0045181D" w:rsidRPr="0045181D">
        <w:t>Knowledge transfer plan</w:t>
      </w:r>
    </w:p>
    <w:p w:rsidR="0045181D" w:rsidRDefault="00052312" w:rsidP="002E7A96">
      <w:pPr>
        <w:pStyle w:val="NumberedList"/>
        <w:numPr>
          <w:ilvl w:val="0"/>
          <w:numId w:val="14"/>
        </w:numPr>
      </w:pPr>
      <w:r>
        <w:rPr>
          <w:rFonts w:hint="eastAsia"/>
          <w:lang w:eastAsia="zh-CN"/>
        </w:rPr>
        <w:t>项目状态报告</w:t>
      </w:r>
      <w:r w:rsidR="0045181D" w:rsidRPr="0045181D">
        <w:t>Project status report</w:t>
      </w:r>
    </w:p>
    <w:p w:rsidR="00666DB0" w:rsidRPr="0045181D" w:rsidRDefault="00046627" w:rsidP="002E7A96">
      <w:pPr>
        <w:pStyle w:val="NumberedList"/>
        <w:numPr>
          <w:ilvl w:val="0"/>
          <w:numId w:val="14"/>
        </w:numPr>
      </w:pPr>
      <w:r>
        <w:rPr>
          <w:rFonts w:hint="eastAsia"/>
          <w:lang w:eastAsia="zh-CN"/>
        </w:rPr>
        <w:t>已</w:t>
      </w:r>
      <w:r w:rsidR="00052312">
        <w:rPr>
          <w:rFonts w:hint="eastAsia"/>
          <w:lang w:eastAsia="zh-CN"/>
        </w:rPr>
        <w:t>更新的</w:t>
      </w:r>
      <w:r w:rsidR="00A3091C">
        <w:rPr>
          <w:rFonts w:hint="eastAsia"/>
          <w:lang w:eastAsia="zh-CN"/>
        </w:rPr>
        <w:t>金仕达</w:t>
      </w:r>
      <w:r w:rsidR="00052312">
        <w:rPr>
          <w:rFonts w:hint="eastAsia"/>
          <w:lang w:eastAsia="zh-CN"/>
        </w:rPr>
        <w:t>服务手册</w:t>
      </w:r>
      <w:r w:rsidR="00666DB0">
        <w:t>Kingstar service manual updated</w:t>
      </w:r>
    </w:p>
    <w:p w:rsidR="00DA77EE" w:rsidRDefault="00A3091C" w:rsidP="00DA77EE">
      <w:pPr>
        <w:pStyle w:val="af"/>
        <w:numPr>
          <w:ilvl w:val="3"/>
          <w:numId w:val="1"/>
        </w:numPr>
        <w:rPr>
          <w:rFonts w:ascii="Calibri" w:hAnsi="Calibri"/>
          <w:b/>
        </w:rPr>
      </w:pPr>
      <w:r>
        <w:rPr>
          <w:rFonts w:ascii="Calibri" w:hAnsi="Calibri" w:hint="eastAsia"/>
          <w:b/>
          <w:lang w:eastAsia="zh-CN"/>
        </w:rPr>
        <w:t>出口</w:t>
      </w:r>
      <w:r w:rsidR="00052312">
        <w:rPr>
          <w:rFonts w:ascii="Calibri" w:hAnsi="Calibri" w:hint="eastAsia"/>
          <w:b/>
          <w:lang w:eastAsia="zh-CN"/>
        </w:rPr>
        <w:t>准则</w:t>
      </w:r>
      <w:r w:rsidR="00DA77EE" w:rsidRPr="00DA77EE">
        <w:rPr>
          <w:rFonts w:ascii="Calibri" w:hAnsi="Calibri"/>
          <w:b/>
        </w:rPr>
        <w:t>Exit Criteria</w:t>
      </w:r>
    </w:p>
    <w:p w:rsidR="0045181D" w:rsidRPr="0045181D" w:rsidRDefault="00EB2ABB" w:rsidP="002E7A96">
      <w:pPr>
        <w:pStyle w:val="NumberedList"/>
        <w:numPr>
          <w:ilvl w:val="0"/>
          <w:numId w:val="19"/>
        </w:numPr>
      </w:pPr>
      <w:r>
        <w:rPr>
          <w:rFonts w:hint="eastAsia"/>
          <w:lang w:eastAsia="zh-CN"/>
        </w:rPr>
        <w:t>完成</w:t>
      </w:r>
      <w:r w:rsidR="00052312">
        <w:rPr>
          <w:rFonts w:hint="eastAsia"/>
          <w:lang w:eastAsia="zh-CN"/>
        </w:rPr>
        <w:t>知识转移</w:t>
      </w:r>
      <w:r w:rsidR="0045181D" w:rsidRPr="0045181D">
        <w:t>Knowledge transfer completed</w:t>
      </w:r>
    </w:p>
    <w:p w:rsidR="005F6691" w:rsidRDefault="005F6691">
      <w:pPr>
        <w:spacing w:line="240" w:lineRule="auto"/>
        <w:jc w:val="left"/>
        <w:rPr>
          <w:rFonts w:cs="Arial"/>
          <w:b/>
          <w:bCs/>
          <w:sz w:val="24"/>
          <w:szCs w:val="24"/>
        </w:rPr>
      </w:pPr>
      <w:r>
        <w:br w:type="page"/>
      </w:r>
    </w:p>
    <w:p w:rsidR="00DA77EE" w:rsidRDefault="00EB2ABB" w:rsidP="00DA77EE">
      <w:pPr>
        <w:pStyle w:val="HeadingStyle3"/>
      </w:pPr>
      <w:r>
        <w:rPr>
          <w:rFonts w:hint="eastAsia"/>
          <w:lang w:eastAsia="zh-CN"/>
        </w:rPr>
        <w:lastRenderedPageBreak/>
        <w:t>准备运行</w:t>
      </w:r>
      <w:r w:rsidR="00DA77EE">
        <w:t>Setup Operations</w:t>
      </w:r>
    </w:p>
    <w:p w:rsidR="00DA77EE" w:rsidRDefault="00052312" w:rsidP="00DA77EE">
      <w:pPr>
        <w:pStyle w:val="af"/>
        <w:numPr>
          <w:ilvl w:val="3"/>
          <w:numId w:val="1"/>
        </w:numPr>
        <w:rPr>
          <w:rFonts w:ascii="Calibri" w:hAnsi="Calibri"/>
          <w:b/>
        </w:rPr>
      </w:pPr>
      <w:r>
        <w:rPr>
          <w:rFonts w:ascii="Calibri" w:hAnsi="Calibri" w:hint="eastAsia"/>
          <w:b/>
          <w:lang w:eastAsia="zh-CN"/>
        </w:rPr>
        <w:t>过程流</w:t>
      </w:r>
      <w:r w:rsidR="00DA77EE">
        <w:rPr>
          <w:rFonts w:ascii="Calibri" w:hAnsi="Calibri"/>
          <w:b/>
        </w:rPr>
        <w:t>Process Flow</w:t>
      </w:r>
    </w:p>
    <w:p w:rsidR="005F6691" w:rsidRDefault="00EF6F71" w:rsidP="00EF6F71">
      <w:pPr>
        <w:pStyle w:val="af"/>
        <w:ind w:leftChars="-78" w:left="-9" w:hangingChars="77" w:hanging="155"/>
        <w:rPr>
          <w:rFonts w:ascii="Calibri" w:hAnsi="Calibri"/>
          <w:b/>
        </w:rPr>
      </w:pPr>
      <w:r w:rsidRPr="00927FE4">
        <w:rPr>
          <w:rFonts w:ascii="Calibri" w:hAnsi="Calibri"/>
          <w:b/>
        </w:rPr>
        <w:object w:dxaOrig="12923" w:dyaOrig="15943">
          <v:shape id="_x0000_i1028" type="#_x0000_t75" style="width:388.5pt;height:357pt" o:ole="">
            <v:imagedata r:id="rId20" o:title=""/>
          </v:shape>
          <o:OLEObject Type="Embed" ProgID="Visio.Drawing.11" ShapeID="_x0000_i1028" DrawAspect="Content" ObjectID="_1351085124" r:id="rId21"/>
        </w:object>
      </w:r>
    </w:p>
    <w:p w:rsidR="00DA77EE" w:rsidRDefault="00052312" w:rsidP="00DA77EE">
      <w:pPr>
        <w:pStyle w:val="af"/>
        <w:numPr>
          <w:ilvl w:val="3"/>
          <w:numId w:val="1"/>
        </w:numPr>
        <w:rPr>
          <w:rFonts w:ascii="Calibri" w:hAnsi="Calibri"/>
          <w:b/>
        </w:rPr>
      </w:pPr>
      <w:r>
        <w:rPr>
          <w:rFonts w:ascii="Calibri" w:hAnsi="Calibri" w:hint="eastAsia"/>
          <w:b/>
          <w:lang w:eastAsia="zh-CN"/>
        </w:rPr>
        <w:t>输入</w:t>
      </w:r>
      <w:r w:rsidR="00DA77EE">
        <w:rPr>
          <w:rFonts w:ascii="Calibri" w:hAnsi="Calibri"/>
          <w:b/>
        </w:rPr>
        <w:t>Inputs</w:t>
      </w:r>
    </w:p>
    <w:p w:rsidR="005F6691" w:rsidRPr="005F6691" w:rsidRDefault="00471CD3" w:rsidP="002E7A96">
      <w:pPr>
        <w:pStyle w:val="NumberedList"/>
        <w:numPr>
          <w:ilvl w:val="0"/>
          <w:numId w:val="20"/>
        </w:numPr>
      </w:pPr>
      <w:r>
        <w:rPr>
          <w:rFonts w:hint="eastAsia"/>
          <w:lang w:eastAsia="zh-CN"/>
        </w:rPr>
        <w:t>过渡</w:t>
      </w:r>
      <w:r w:rsidR="00EB2ABB">
        <w:rPr>
          <w:rFonts w:hint="eastAsia"/>
          <w:lang w:eastAsia="zh-CN"/>
        </w:rPr>
        <w:t>策</w:t>
      </w:r>
      <w:r w:rsidR="00052312">
        <w:rPr>
          <w:rFonts w:hint="eastAsia"/>
          <w:lang w:eastAsia="zh-CN"/>
        </w:rPr>
        <w:t>略</w:t>
      </w:r>
      <w:r w:rsidR="005F6691" w:rsidRPr="005F6691">
        <w:t>Transition strategy</w:t>
      </w:r>
    </w:p>
    <w:p w:rsidR="005F6691" w:rsidRPr="005F6691" w:rsidRDefault="00052312" w:rsidP="002E7A96">
      <w:pPr>
        <w:pStyle w:val="NumberedList"/>
        <w:numPr>
          <w:ilvl w:val="0"/>
          <w:numId w:val="18"/>
        </w:numPr>
      </w:pPr>
      <w:r>
        <w:rPr>
          <w:rFonts w:hint="eastAsia"/>
          <w:lang w:eastAsia="zh-CN"/>
        </w:rPr>
        <w:t>产品支持或者客服信息</w:t>
      </w:r>
      <w:r w:rsidR="005F6691" w:rsidRPr="005F6691">
        <w:t>Product support/customer service information</w:t>
      </w:r>
    </w:p>
    <w:p w:rsidR="005F6691" w:rsidRPr="005F6691" w:rsidRDefault="00052312" w:rsidP="002E7A96">
      <w:pPr>
        <w:pStyle w:val="NumberedList"/>
        <w:numPr>
          <w:ilvl w:val="0"/>
          <w:numId w:val="18"/>
        </w:numPr>
      </w:pPr>
      <w:r>
        <w:rPr>
          <w:rFonts w:hint="eastAsia"/>
          <w:lang w:eastAsia="zh-CN"/>
        </w:rPr>
        <w:t>工作说明</w:t>
      </w:r>
      <w:r w:rsidR="00EB2ABB">
        <w:rPr>
          <w:rFonts w:hint="eastAsia"/>
          <w:lang w:eastAsia="zh-CN"/>
        </w:rPr>
        <w:t>书</w:t>
      </w:r>
      <w:r w:rsidR="005F6691" w:rsidRPr="005F6691">
        <w:t>Statement of work</w:t>
      </w:r>
    </w:p>
    <w:p w:rsidR="00DA77EE" w:rsidRDefault="00A3091C" w:rsidP="00DA77EE">
      <w:pPr>
        <w:pStyle w:val="af"/>
        <w:numPr>
          <w:ilvl w:val="3"/>
          <w:numId w:val="1"/>
        </w:numPr>
        <w:rPr>
          <w:rFonts w:ascii="Calibri" w:hAnsi="Calibri"/>
          <w:b/>
        </w:rPr>
      </w:pPr>
      <w:r>
        <w:rPr>
          <w:rFonts w:ascii="Calibri" w:hAnsi="Calibri" w:hint="eastAsia"/>
          <w:b/>
          <w:lang w:eastAsia="zh-CN"/>
        </w:rPr>
        <w:t>入口</w:t>
      </w:r>
      <w:r w:rsidR="00052312">
        <w:rPr>
          <w:rFonts w:ascii="Calibri" w:hAnsi="Calibri" w:hint="eastAsia"/>
          <w:b/>
          <w:lang w:eastAsia="zh-CN"/>
        </w:rPr>
        <w:t>准则</w:t>
      </w:r>
      <w:r w:rsidR="00DA77EE">
        <w:rPr>
          <w:rFonts w:ascii="Calibri" w:hAnsi="Calibri"/>
          <w:b/>
        </w:rPr>
        <w:t>Entry Criteria</w:t>
      </w:r>
    </w:p>
    <w:p w:rsidR="005F6691" w:rsidRPr="005F6691" w:rsidRDefault="00EB2ABB" w:rsidP="002E7A96">
      <w:pPr>
        <w:pStyle w:val="NumberedList"/>
        <w:numPr>
          <w:ilvl w:val="0"/>
          <w:numId w:val="21"/>
        </w:numPr>
      </w:pPr>
      <w:r>
        <w:rPr>
          <w:rFonts w:hint="eastAsia"/>
          <w:lang w:eastAsia="zh-CN"/>
        </w:rPr>
        <w:t>已被</w:t>
      </w:r>
      <w:r w:rsidR="00052312">
        <w:rPr>
          <w:rFonts w:hint="eastAsia"/>
          <w:lang w:eastAsia="zh-CN"/>
        </w:rPr>
        <w:t>批准的</w:t>
      </w:r>
      <w:r w:rsidR="00471CD3">
        <w:rPr>
          <w:rFonts w:hint="eastAsia"/>
          <w:lang w:eastAsia="zh-CN"/>
        </w:rPr>
        <w:t>过渡</w:t>
      </w:r>
      <w:r w:rsidR="00547763">
        <w:rPr>
          <w:rFonts w:hint="eastAsia"/>
          <w:lang w:eastAsia="zh-CN"/>
        </w:rPr>
        <w:t>策略</w:t>
      </w:r>
      <w:r w:rsidR="004D52FB">
        <w:t xml:space="preserve">Approved Transition Strategy </w:t>
      </w:r>
    </w:p>
    <w:p w:rsidR="00DA77EE" w:rsidRPr="00DA77EE" w:rsidRDefault="00052312" w:rsidP="00DA77EE">
      <w:pPr>
        <w:pStyle w:val="af"/>
        <w:numPr>
          <w:ilvl w:val="3"/>
          <w:numId w:val="1"/>
        </w:numPr>
        <w:rPr>
          <w:rFonts w:ascii="Calibri" w:hAnsi="Calibri"/>
          <w:b/>
        </w:rPr>
      </w:pPr>
      <w:r>
        <w:rPr>
          <w:rFonts w:ascii="Calibri" w:hAnsi="Calibri" w:hint="eastAsia"/>
          <w:b/>
          <w:lang w:eastAsia="zh-CN"/>
        </w:rPr>
        <w:t>任务</w:t>
      </w:r>
      <w:r w:rsidR="00DA77EE" w:rsidRPr="00DA77EE">
        <w:rPr>
          <w:rFonts w:ascii="Calibri" w:hAnsi="Calibri"/>
          <w:b/>
        </w:rPr>
        <w:t>Tasks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6"/>
        <w:gridCol w:w="1401"/>
        <w:gridCol w:w="3804"/>
        <w:gridCol w:w="1507"/>
        <w:gridCol w:w="1377"/>
      </w:tblGrid>
      <w:tr w:rsidR="00D11F54" w:rsidRPr="007E4170" w:rsidTr="00D11F54">
        <w:trPr>
          <w:cantSplit/>
          <w:tblHeader/>
        </w:trPr>
        <w:tc>
          <w:tcPr>
            <w:tcW w:w="260" w:type="pct"/>
            <w:shd w:val="clear" w:color="auto" w:fill="E0E0E0"/>
          </w:tcPr>
          <w:p w:rsidR="00D11F54" w:rsidRDefault="00D11F54" w:rsidP="00984438">
            <w:pPr>
              <w:pStyle w:val="SEPGTableHeading"/>
              <w:rPr>
                <w:lang w:eastAsia="zh-CN"/>
              </w:rPr>
            </w:pPr>
            <w:r>
              <w:rPr>
                <w:rFonts w:hint="eastAsia"/>
                <w:lang w:eastAsia="zh-CN"/>
              </w:rPr>
              <w:t>编号</w:t>
            </w:r>
          </w:p>
          <w:p w:rsidR="00D11F54" w:rsidRPr="007E4170" w:rsidRDefault="00D11F54" w:rsidP="00984438">
            <w:pPr>
              <w:pStyle w:val="SEPGTableHeading"/>
            </w:pPr>
            <w:r>
              <w:t>#</w:t>
            </w:r>
          </w:p>
        </w:tc>
        <w:tc>
          <w:tcPr>
            <w:tcW w:w="806" w:type="pct"/>
            <w:shd w:val="clear" w:color="auto" w:fill="E0E0E0"/>
          </w:tcPr>
          <w:p w:rsidR="00D11F54" w:rsidRPr="00D11F54" w:rsidRDefault="00D11F54" w:rsidP="00984438">
            <w:pPr>
              <w:pStyle w:val="SEPGTableHeading"/>
              <w:rPr>
                <w:lang w:eastAsia="zh-CN"/>
              </w:rPr>
            </w:pPr>
            <w:r w:rsidRPr="00D11F54">
              <w:rPr>
                <w:rFonts w:hint="eastAsia"/>
                <w:szCs w:val="24"/>
                <w:lang w:eastAsia="zh-CN"/>
              </w:rPr>
              <w:t>时间</w:t>
            </w:r>
          </w:p>
          <w:p w:rsidR="00D11F54" w:rsidRDefault="00D11F54" w:rsidP="00984438">
            <w:pPr>
              <w:pStyle w:val="SEPGTableHeading"/>
              <w:rPr>
                <w:lang w:eastAsia="zh-CN"/>
              </w:rPr>
            </w:pPr>
            <w:r>
              <w:rPr>
                <w:lang w:eastAsia="zh-CN"/>
              </w:rPr>
              <w:t>When</w:t>
            </w:r>
          </w:p>
        </w:tc>
        <w:tc>
          <w:tcPr>
            <w:tcW w:w="2235" w:type="pct"/>
            <w:shd w:val="clear" w:color="auto" w:fill="E0E0E0"/>
          </w:tcPr>
          <w:p w:rsidR="00D11F54" w:rsidRDefault="00D11F54" w:rsidP="00984438">
            <w:pPr>
              <w:pStyle w:val="SEPGTableHeading"/>
              <w:rPr>
                <w:lang w:eastAsia="zh-CN"/>
              </w:rPr>
            </w:pPr>
            <w:r>
              <w:rPr>
                <w:rFonts w:hint="eastAsia"/>
                <w:lang w:eastAsia="zh-CN"/>
              </w:rPr>
              <w:t>任务</w:t>
            </w:r>
          </w:p>
          <w:p w:rsidR="00D11F54" w:rsidRPr="007E4170" w:rsidRDefault="00D11F54" w:rsidP="00984438">
            <w:pPr>
              <w:pStyle w:val="SEPGTableHeading"/>
            </w:pPr>
            <w:r w:rsidRPr="007E4170">
              <w:t>Task</w:t>
            </w:r>
          </w:p>
        </w:tc>
        <w:tc>
          <w:tcPr>
            <w:tcW w:w="888" w:type="pct"/>
            <w:shd w:val="clear" w:color="auto" w:fill="E0E0E0"/>
          </w:tcPr>
          <w:p w:rsidR="00D11F54" w:rsidRDefault="00D11F54" w:rsidP="00984438">
            <w:pPr>
              <w:pStyle w:val="SEPGTableHeading"/>
              <w:rPr>
                <w:lang w:eastAsia="zh-CN"/>
              </w:rPr>
            </w:pPr>
            <w:r>
              <w:rPr>
                <w:rFonts w:hint="eastAsia"/>
                <w:lang w:eastAsia="zh-CN"/>
              </w:rPr>
              <w:t>输出</w:t>
            </w:r>
          </w:p>
          <w:p w:rsidR="00D11F54" w:rsidRPr="007E4170" w:rsidRDefault="00D11F54" w:rsidP="00984438">
            <w:pPr>
              <w:pStyle w:val="SEPGTableHeading"/>
            </w:pPr>
            <w:r>
              <w:t>Output</w:t>
            </w:r>
          </w:p>
        </w:tc>
        <w:tc>
          <w:tcPr>
            <w:tcW w:w="811" w:type="pct"/>
            <w:shd w:val="clear" w:color="auto" w:fill="E0E0E0"/>
          </w:tcPr>
          <w:p w:rsidR="00D11F54" w:rsidRDefault="00D11F54" w:rsidP="00984438">
            <w:pPr>
              <w:pStyle w:val="SEPGTableHeading"/>
              <w:rPr>
                <w:lang w:eastAsia="zh-CN"/>
              </w:rPr>
            </w:pPr>
            <w:r w:rsidRPr="007E4170">
              <w:t xml:space="preserve"> </w:t>
            </w:r>
            <w:r>
              <w:rPr>
                <w:rFonts w:hint="eastAsia"/>
                <w:lang w:eastAsia="zh-CN"/>
              </w:rPr>
              <w:t>角色</w:t>
            </w:r>
          </w:p>
          <w:p w:rsidR="00D11F54" w:rsidRPr="007E4170" w:rsidRDefault="00D11F54" w:rsidP="00984438">
            <w:pPr>
              <w:pStyle w:val="SEPGTableHeading"/>
            </w:pPr>
            <w:r w:rsidRPr="007E4170">
              <w:t>Role</w:t>
            </w:r>
          </w:p>
        </w:tc>
      </w:tr>
      <w:tr w:rsidR="00D11F54" w:rsidRPr="007E4170" w:rsidTr="00D11F54">
        <w:trPr>
          <w:cantSplit/>
          <w:tblHeader/>
        </w:trPr>
        <w:tc>
          <w:tcPr>
            <w:tcW w:w="260" w:type="pct"/>
          </w:tcPr>
          <w:p w:rsidR="00D11F54" w:rsidRPr="007E4170" w:rsidRDefault="00D11F54" w:rsidP="002E7A96">
            <w:pPr>
              <w:pStyle w:val="SEPGTableText"/>
              <w:numPr>
                <w:ilvl w:val="0"/>
                <w:numId w:val="34"/>
              </w:numPr>
            </w:pPr>
          </w:p>
        </w:tc>
        <w:tc>
          <w:tcPr>
            <w:tcW w:w="806" w:type="pct"/>
          </w:tcPr>
          <w:p w:rsidR="00D11F54" w:rsidRDefault="00044242" w:rsidP="00984438">
            <w:pPr>
              <w:pStyle w:val="SEPGTableText"/>
              <w:rPr>
                <w:lang w:eastAsia="zh-CN"/>
              </w:rPr>
            </w:pPr>
            <w:r>
              <w:rPr>
                <w:lang w:eastAsia="zh-CN"/>
              </w:rPr>
              <w:t xml:space="preserve">On approval of transition strategy </w:t>
            </w:r>
            <w:r w:rsidR="00471CD3">
              <w:rPr>
                <w:rFonts w:hint="eastAsia"/>
                <w:lang w:eastAsia="zh-CN"/>
              </w:rPr>
              <w:t>过渡</w:t>
            </w:r>
            <w:r w:rsidR="00EB2ABB">
              <w:rPr>
                <w:rFonts w:hint="eastAsia"/>
                <w:lang w:eastAsia="zh-CN"/>
              </w:rPr>
              <w:t>策略被批准时</w:t>
            </w:r>
          </w:p>
        </w:tc>
        <w:tc>
          <w:tcPr>
            <w:tcW w:w="2235" w:type="pct"/>
            <w:vAlign w:val="center"/>
          </w:tcPr>
          <w:p w:rsidR="00D11F54" w:rsidRDefault="00D11F54" w:rsidP="00984438">
            <w:pPr>
              <w:pStyle w:val="SEPGTableText"/>
            </w:pPr>
            <w:r>
              <w:rPr>
                <w:rFonts w:hint="eastAsia"/>
                <w:lang w:eastAsia="zh-CN"/>
              </w:rPr>
              <w:t>通过考虑如下但不限于如下因素，制定基建和设施计划：</w:t>
            </w:r>
            <w:r>
              <w:t>Prepare infrastructure and facilities plan by considering the following factors, but not restricted to the same:</w:t>
            </w:r>
          </w:p>
          <w:p w:rsidR="00D11F54" w:rsidRDefault="00D11F54" w:rsidP="002E7A96">
            <w:pPr>
              <w:pStyle w:val="SEPGTableText"/>
              <w:numPr>
                <w:ilvl w:val="0"/>
                <w:numId w:val="22"/>
              </w:numPr>
              <w:jc w:val="left"/>
            </w:pPr>
            <w:r>
              <w:rPr>
                <w:rFonts w:hint="eastAsia"/>
                <w:lang w:eastAsia="zh-CN"/>
              </w:rPr>
              <w:t>硬件</w:t>
            </w:r>
            <w:r>
              <w:t>Hardware</w:t>
            </w:r>
          </w:p>
          <w:p w:rsidR="00D11F54" w:rsidRDefault="00D11F54" w:rsidP="002E7A96">
            <w:pPr>
              <w:pStyle w:val="SEPGTableText"/>
              <w:numPr>
                <w:ilvl w:val="0"/>
                <w:numId w:val="22"/>
              </w:numPr>
              <w:jc w:val="left"/>
            </w:pPr>
            <w:r>
              <w:rPr>
                <w:rFonts w:hint="eastAsia"/>
                <w:lang w:eastAsia="zh-CN"/>
              </w:rPr>
              <w:t>软件</w:t>
            </w:r>
            <w:r>
              <w:t>Software</w:t>
            </w:r>
          </w:p>
          <w:p w:rsidR="00D11F54" w:rsidRDefault="00D11F54" w:rsidP="002E7A96">
            <w:pPr>
              <w:pStyle w:val="SEPGTableText"/>
              <w:numPr>
                <w:ilvl w:val="0"/>
                <w:numId w:val="22"/>
              </w:numPr>
              <w:jc w:val="left"/>
            </w:pPr>
            <w:r>
              <w:rPr>
                <w:rFonts w:hint="eastAsia"/>
                <w:lang w:eastAsia="zh-CN"/>
              </w:rPr>
              <w:t>网络</w:t>
            </w:r>
            <w:r>
              <w:t>Networking</w:t>
            </w:r>
          </w:p>
          <w:p w:rsidR="00D11F54" w:rsidRDefault="00D11F54" w:rsidP="002E7A96">
            <w:pPr>
              <w:pStyle w:val="SEPGTableText"/>
              <w:numPr>
                <w:ilvl w:val="0"/>
                <w:numId w:val="22"/>
              </w:numPr>
              <w:jc w:val="left"/>
            </w:pPr>
            <w:r>
              <w:rPr>
                <w:rFonts w:hint="eastAsia"/>
                <w:lang w:eastAsia="zh-CN"/>
              </w:rPr>
              <w:t>沟通和设施需求</w:t>
            </w:r>
            <w:r>
              <w:t>Communication and facilities requirements</w:t>
            </w:r>
          </w:p>
        </w:tc>
        <w:tc>
          <w:tcPr>
            <w:tcW w:w="888" w:type="pct"/>
          </w:tcPr>
          <w:p w:rsidR="00D11F54" w:rsidRPr="007F4DCE" w:rsidRDefault="00EB2ABB" w:rsidP="00A703A7">
            <w:pPr>
              <w:pStyle w:val="SEPGTableText"/>
              <w:jc w:val="left"/>
            </w:pPr>
            <w:r>
              <w:rPr>
                <w:rFonts w:hint="eastAsia"/>
                <w:lang w:eastAsia="zh-CN"/>
              </w:rPr>
              <w:t>基建和设施</w:t>
            </w:r>
            <w:r w:rsidR="00D11F54">
              <w:rPr>
                <w:rFonts w:hint="eastAsia"/>
                <w:lang w:eastAsia="zh-CN"/>
              </w:rPr>
              <w:t>计划</w:t>
            </w:r>
            <w:r w:rsidR="00D11F54">
              <w:t>Infrastructure and facilities plan</w:t>
            </w:r>
          </w:p>
        </w:tc>
        <w:tc>
          <w:tcPr>
            <w:tcW w:w="811" w:type="pct"/>
          </w:tcPr>
          <w:p w:rsidR="00D11F54" w:rsidRDefault="00547763" w:rsidP="00984438">
            <w:pPr>
              <w:pStyle w:val="SEPGTableText"/>
              <w:rPr>
                <w:lang w:eastAsia="zh-CN"/>
              </w:rPr>
            </w:pPr>
            <w:r>
              <w:rPr>
                <w:rFonts w:hint="eastAsia"/>
                <w:lang w:eastAsia="zh-CN"/>
              </w:rPr>
              <w:t>服务负责人</w:t>
            </w:r>
          </w:p>
          <w:p w:rsidR="00D11F54" w:rsidRDefault="00D11F54" w:rsidP="00984438">
            <w:pPr>
              <w:pStyle w:val="SEPGTableText"/>
            </w:pPr>
            <w:r>
              <w:t>Service manager</w:t>
            </w:r>
          </w:p>
        </w:tc>
      </w:tr>
      <w:tr w:rsidR="00D11F54" w:rsidRPr="007E4170" w:rsidTr="00D11F54">
        <w:trPr>
          <w:cantSplit/>
          <w:tblHeader/>
        </w:trPr>
        <w:tc>
          <w:tcPr>
            <w:tcW w:w="260" w:type="pct"/>
          </w:tcPr>
          <w:p w:rsidR="00D11F54" w:rsidRPr="007E4170" w:rsidRDefault="00D11F54" w:rsidP="002E7A96">
            <w:pPr>
              <w:pStyle w:val="SEPGTableText"/>
              <w:numPr>
                <w:ilvl w:val="0"/>
                <w:numId w:val="34"/>
              </w:numPr>
            </w:pPr>
          </w:p>
        </w:tc>
        <w:tc>
          <w:tcPr>
            <w:tcW w:w="806" w:type="pct"/>
          </w:tcPr>
          <w:p w:rsidR="00D11F54" w:rsidRDefault="00044242" w:rsidP="00984438">
            <w:pPr>
              <w:pStyle w:val="SEPGTableText"/>
              <w:rPr>
                <w:lang w:eastAsia="zh-CN"/>
              </w:rPr>
            </w:pPr>
            <w:r>
              <w:rPr>
                <w:lang w:eastAsia="zh-CN"/>
              </w:rPr>
              <w:t>On preparation of Infrastructure and facilities plan</w:t>
            </w:r>
            <w:r w:rsidR="00EB2ABB">
              <w:rPr>
                <w:rFonts w:hint="eastAsia"/>
                <w:lang w:eastAsia="zh-CN"/>
              </w:rPr>
              <w:t>准备基建和设施计划时</w:t>
            </w:r>
          </w:p>
        </w:tc>
        <w:tc>
          <w:tcPr>
            <w:tcW w:w="2235" w:type="pct"/>
            <w:vAlign w:val="center"/>
          </w:tcPr>
          <w:p w:rsidR="00D11F54" w:rsidRDefault="00D11F54" w:rsidP="00984438">
            <w:pPr>
              <w:pStyle w:val="SEPGTableText"/>
            </w:pPr>
            <w:r>
              <w:rPr>
                <w:rFonts w:hint="eastAsia"/>
                <w:lang w:eastAsia="zh-CN"/>
              </w:rPr>
              <w:t>相关干系人评审基建和设施计划</w:t>
            </w:r>
            <w:r>
              <w:t>Relevant stakeholders reviews and approves the infrastructure and facilities plan</w:t>
            </w:r>
          </w:p>
        </w:tc>
        <w:tc>
          <w:tcPr>
            <w:tcW w:w="888" w:type="pct"/>
          </w:tcPr>
          <w:p w:rsidR="00D11F54" w:rsidRDefault="00EB2ABB" w:rsidP="00A703A7">
            <w:pPr>
              <w:pStyle w:val="SEPGTableText"/>
              <w:jc w:val="left"/>
              <w:rPr>
                <w:lang w:eastAsia="zh-CN"/>
              </w:rPr>
            </w:pPr>
            <w:r>
              <w:rPr>
                <w:rFonts w:hint="eastAsia"/>
                <w:lang w:eastAsia="zh-CN"/>
              </w:rPr>
              <w:t>已被批</w:t>
            </w:r>
            <w:r w:rsidR="00D11F54">
              <w:rPr>
                <w:rFonts w:hint="eastAsia"/>
                <w:lang w:eastAsia="zh-CN"/>
              </w:rPr>
              <w:t>准的基建和设施计划</w:t>
            </w:r>
          </w:p>
          <w:p w:rsidR="00D11F54" w:rsidRPr="007F4DCE" w:rsidRDefault="00D11F54" w:rsidP="00A703A7">
            <w:pPr>
              <w:pStyle w:val="SEPGTableText"/>
              <w:jc w:val="left"/>
            </w:pPr>
            <w:r>
              <w:t>Approved infrastructure and facilities plan</w:t>
            </w:r>
          </w:p>
        </w:tc>
        <w:tc>
          <w:tcPr>
            <w:tcW w:w="811" w:type="pct"/>
          </w:tcPr>
          <w:p w:rsidR="00D11F54" w:rsidRDefault="00D11F54" w:rsidP="00984438">
            <w:pPr>
              <w:pStyle w:val="SEPGTableText"/>
            </w:pPr>
            <w:r>
              <w:rPr>
                <w:rFonts w:hint="eastAsia"/>
                <w:lang w:eastAsia="zh-CN"/>
              </w:rPr>
              <w:t>相关干系人</w:t>
            </w:r>
            <w:r>
              <w:t>Relevant stakeholders</w:t>
            </w:r>
          </w:p>
        </w:tc>
      </w:tr>
      <w:tr w:rsidR="00D11F54" w:rsidRPr="007E4170" w:rsidTr="00D11F54">
        <w:trPr>
          <w:cantSplit/>
          <w:tblHeader/>
        </w:trPr>
        <w:tc>
          <w:tcPr>
            <w:tcW w:w="260" w:type="pct"/>
          </w:tcPr>
          <w:p w:rsidR="00D11F54" w:rsidRDefault="00D11F54" w:rsidP="002E7A96">
            <w:pPr>
              <w:pStyle w:val="SEPGTableText"/>
              <w:numPr>
                <w:ilvl w:val="0"/>
                <w:numId w:val="34"/>
              </w:numPr>
            </w:pPr>
          </w:p>
        </w:tc>
        <w:tc>
          <w:tcPr>
            <w:tcW w:w="806" w:type="pct"/>
          </w:tcPr>
          <w:p w:rsidR="00D11F54" w:rsidRDefault="00044242" w:rsidP="00044242">
            <w:pPr>
              <w:pStyle w:val="SEPGTableText"/>
              <w:rPr>
                <w:lang w:eastAsia="zh-CN"/>
              </w:rPr>
            </w:pPr>
            <w:r>
              <w:rPr>
                <w:lang w:eastAsia="zh-CN"/>
              </w:rPr>
              <w:t>On approval of Infrastructure and facilities plan</w:t>
            </w:r>
            <w:r w:rsidR="00EB2ABB">
              <w:rPr>
                <w:rFonts w:hint="eastAsia"/>
                <w:lang w:eastAsia="zh-CN"/>
              </w:rPr>
              <w:t>基建和设施计划被批准时</w:t>
            </w:r>
          </w:p>
        </w:tc>
        <w:tc>
          <w:tcPr>
            <w:tcW w:w="2235" w:type="pct"/>
            <w:vAlign w:val="center"/>
          </w:tcPr>
          <w:p w:rsidR="00D11F54" w:rsidRDefault="00D11F54" w:rsidP="00984438">
            <w:pPr>
              <w:pStyle w:val="SEPGTableText"/>
              <w:rPr>
                <w:lang w:eastAsia="zh-CN"/>
              </w:rPr>
            </w:pPr>
            <w:r>
              <w:rPr>
                <w:rFonts w:hint="eastAsia"/>
                <w:lang w:eastAsia="zh-CN"/>
              </w:rPr>
              <w:t>就基建和设施计划，向相关部门提供基建和设施的正式申请</w:t>
            </w:r>
          </w:p>
          <w:p w:rsidR="00D11F54" w:rsidRDefault="00D11F54" w:rsidP="00984438">
            <w:pPr>
              <w:pStyle w:val="SEPGTableText"/>
            </w:pPr>
            <w:r>
              <w:t>On approval of infrastructure and facilities plan raise the requisitions to the relevant departments for infrastructure and facilities</w:t>
            </w:r>
          </w:p>
        </w:tc>
        <w:tc>
          <w:tcPr>
            <w:tcW w:w="888" w:type="pct"/>
          </w:tcPr>
          <w:p w:rsidR="00D11F54" w:rsidRDefault="00D11F54" w:rsidP="00A703A7">
            <w:pPr>
              <w:pStyle w:val="SEPGTableText"/>
              <w:jc w:val="left"/>
              <w:rPr>
                <w:lang w:eastAsia="zh-CN"/>
              </w:rPr>
            </w:pPr>
            <w:r>
              <w:rPr>
                <w:rFonts w:hint="eastAsia"/>
                <w:lang w:eastAsia="zh-CN"/>
              </w:rPr>
              <w:t>正式申请</w:t>
            </w:r>
          </w:p>
          <w:p w:rsidR="00D11F54" w:rsidRDefault="00D11F54" w:rsidP="00A703A7">
            <w:pPr>
              <w:pStyle w:val="SEPGTableText"/>
              <w:jc w:val="left"/>
            </w:pPr>
            <w:r>
              <w:t>Requisitions</w:t>
            </w:r>
          </w:p>
        </w:tc>
        <w:tc>
          <w:tcPr>
            <w:tcW w:w="811" w:type="pct"/>
          </w:tcPr>
          <w:p w:rsidR="00D11F54" w:rsidRDefault="00547763" w:rsidP="00984438">
            <w:pPr>
              <w:pStyle w:val="SEPGTableText"/>
              <w:rPr>
                <w:lang w:eastAsia="zh-CN"/>
              </w:rPr>
            </w:pPr>
            <w:r>
              <w:rPr>
                <w:rFonts w:hint="eastAsia"/>
                <w:lang w:eastAsia="zh-CN"/>
              </w:rPr>
              <w:t>服务负责人</w:t>
            </w:r>
          </w:p>
          <w:p w:rsidR="00D11F54" w:rsidRDefault="00D11F54" w:rsidP="00984438">
            <w:pPr>
              <w:pStyle w:val="SEPGTableText"/>
            </w:pPr>
            <w:r>
              <w:t>Service manager</w:t>
            </w:r>
          </w:p>
        </w:tc>
      </w:tr>
      <w:tr w:rsidR="00D11F54" w:rsidRPr="007E4170" w:rsidTr="00D11F54">
        <w:trPr>
          <w:cantSplit/>
          <w:tblHeader/>
        </w:trPr>
        <w:tc>
          <w:tcPr>
            <w:tcW w:w="260" w:type="pct"/>
          </w:tcPr>
          <w:p w:rsidR="00D11F54" w:rsidRDefault="00D11F54" w:rsidP="002E7A96">
            <w:pPr>
              <w:pStyle w:val="SEPGTableText"/>
              <w:numPr>
                <w:ilvl w:val="0"/>
                <w:numId w:val="34"/>
              </w:numPr>
            </w:pPr>
          </w:p>
        </w:tc>
        <w:tc>
          <w:tcPr>
            <w:tcW w:w="806" w:type="pct"/>
          </w:tcPr>
          <w:p w:rsidR="00D11F54" w:rsidRDefault="00044242" w:rsidP="00A703A7">
            <w:pPr>
              <w:pStyle w:val="SEPGTableText"/>
              <w:jc w:val="left"/>
              <w:rPr>
                <w:lang w:eastAsia="zh-CN"/>
              </w:rPr>
            </w:pPr>
            <w:r>
              <w:rPr>
                <w:lang w:eastAsia="zh-CN"/>
              </w:rPr>
              <w:t xml:space="preserve">During the setup of infrastructure and facilities </w:t>
            </w:r>
          </w:p>
        </w:tc>
        <w:tc>
          <w:tcPr>
            <w:tcW w:w="2235" w:type="pct"/>
            <w:vAlign w:val="center"/>
          </w:tcPr>
          <w:p w:rsidR="00D11F54" w:rsidRDefault="00EB2ABB" w:rsidP="00A703A7">
            <w:pPr>
              <w:pStyle w:val="SEPGTableText"/>
              <w:jc w:val="left"/>
              <w:rPr>
                <w:lang w:eastAsia="zh-CN"/>
              </w:rPr>
            </w:pPr>
            <w:r>
              <w:rPr>
                <w:rFonts w:hint="eastAsia"/>
                <w:lang w:eastAsia="zh-CN"/>
              </w:rPr>
              <w:t>确保基建和设施按计划准备</w:t>
            </w:r>
          </w:p>
          <w:p w:rsidR="00D11F54" w:rsidRPr="00026C27" w:rsidRDefault="00D11F54" w:rsidP="00A703A7">
            <w:pPr>
              <w:pStyle w:val="SEPGTableText"/>
              <w:jc w:val="left"/>
            </w:pPr>
            <w:r w:rsidRPr="00026C27">
              <w:t>Ensure infrastructure and facilities are setup as planned</w:t>
            </w:r>
          </w:p>
          <w:p w:rsidR="00D11F54" w:rsidRDefault="00D11F54" w:rsidP="00A703A7">
            <w:pPr>
              <w:pStyle w:val="SEPGTableText"/>
              <w:jc w:val="left"/>
            </w:pPr>
          </w:p>
        </w:tc>
        <w:tc>
          <w:tcPr>
            <w:tcW w:w="888" w:type="pct"/>
          </w:tcPr>
          <w:p w:rsidR="00D11F54" w:rsidRDefault="00EB2ABB" w:rsidP="00A703A7">
            <w:pPr>
              <w:pStyle w:val="SEPGTableText"/>
              <w:jc w:val="left"/>
            </w:pPr>
            <w:r>
              <w:rPr>
                <w:rFonts w:hint="eastAsia"/>
                <w:lang w:eastAsia="zh-CN"/>
              </w:rPr>
              <w:t>基建和设施的准备</w:t>
            </w:r>
            <w:r w:rsidR="00D11F54">
              <w:t>Infrastructure and facilities setup</w:t>
            </w:r>
          </w:p>
        </w:tc>
        <w:tc>
          <w:tcPr>
            <w:tcW w:w="811" w:type="pct"/>
          </w:tcPr>
          <w:p w:rsidR="00D11F54" w:rsidRDefault="00547763" w:rsidP="00A703A7">
            <w:pPr>
              <w:pStyle w:val="SEPGTableText"/>
              <w:jc w:val="left"/>
              <w:rPr>
                <w:lang w:eastAsia="zh-CN"/>
              </w:rPr>
            </w:pPr>
            <w:r>
              <w:rPr>
                <w:rFonts w:hint="eastAsia"/>
                <w:lang w:eastAsia="zh-CN"/>
              </w:rPr>
              <w:t>服务负责人</w:t>
            </w:r>
            <w:r w:rsidR="00D11F54">
              <w:rPr>
                <w:rFonts w:hint="eastAsia"/>
                <w:lang w:eastAsia="zh-CN"/>
              </w:rPr>
              <w:t>和相关干系人</w:t>
            </w:r>
          </w:p>
          <w:p w:rsidR="00D11F54" w:rsidRDefault="00D11F54" w:rsidP="00A703A7">
            <w:pPr>
              <w:pStyle w:val="SEPGTableText"/>
              <w:jc w:val="left"/>
            </w:pPr>
            <w:r>
              <w:t>Service manager and relevant stakeholders</w:t>
            </w:r>
          </w:p>
        </w:tc>
      </w:tr>
      <w:tr w:rsidR="00D11F54" w:rsidRPr="007E4170" w:rsidTr="00D11F54">
        <w:trPr>
          <w:cantSplit/>
          <w:tblHeader/>
        </w:trPr>
        <w:tc>
          <w:tcPr>
            <w:tcW w:w="260" w:type="pct"/>
          </w:tcPr>
          <w:p w:rsidR="00D11F54" w:rsidRDefault="00D11F54" w:rsidP="002E7A96">
            <w:pPr>
              <w:pStyle w:val="SEPGTableText"/>
              <w:numPr>
                <w:ilvl w:val="0"/>
                <w:numId w:val="34"/>
              </w:numPr>
            </w:pPr>
          </w:p>
        </w:tc>
        <w:tc>
          <w:tcPr>
            <w:tcW w:w="806" w:type="pct"/>
          </w:tcPr>
          <w:p w:rsidR="00D11F54" w:rsidRDefault="00044242" w:rsidP="000F4BCC">
            <w:pPr>
              <w:pStyle w:val="SEPGTableText"/>
              <w:jc w:val="left"/>
              <w:rPr>
                <w:lang w:eastAsia="zh-CN"/>
              </w:rPr>
            </w:pPr>
            <w:r>
              <w:rPr>
                <w:lang w:eastAsia="zh-CN"/>
              </w:rPr>
              <w:t>During the setup of infrastructure and facilities</w:t>
            </w:r>
          </w:p>
        </w:tc>
        <w:tc>
          <w:tcPr>
            <w:tcW w:w="2235" w:type="pct"/>
            <w:vAlign w:val="center"/>
          </w:tcPr>
          <w:p w:rsidR="00D11F54" w:rsidRDefault="00D11F54" w:rsidP="000F4BCC">
            <w:pPr>
              <w:pStyle w:val="SEPGTableText"/>
              <w:jc w:val="left"/>
            </w:pPr>
            <w:r>
              <w:rPr>
                <w:rFonts w:hint="eastAsia"/>
                <w:lang w:eastAsia="zh-CN"/>
              </w:rPr>
              <w:t>验证基建的准备工作并解决问题（如果有）</w:t>
            </w:r>
            <w:r>
              <w:t>Validate the readiness of the infrastructure and resolve issues if any</w:t>
            </w:r>
          </w:p>
        </w:tc>
        <w:tc>
          <w:tcPr>
            <w:tcW w:w="888" w:type="pct"/>
          </w:tcPr>
          <w:p w:rsidR="00D11F54" w:rsidRDefault="00D11F54" w:rsidP="00A703A7">
            <w:pPr>
              <w:pStyle w:val="SEPGTableText"/>
              <w:jc w:val="left"/>
            </w:pPr>
            <w:r>
              <w:rPr>
                <w:rFonts w:hint="eastAsia"/>
                <w:lang w:eastAsia="zh-CN"/>
              </w:rPr>
              <w:t>已验证的基建和设施</w:t>
            </w:r>
            <w:r>
              <w:t xml:space="preserve">Validated  infrastructure and facilities </w:t>
            </w:r>
          </w:p>
        </w:tc>
        <w:tc>
          <w:tcPr>
            <w:tcW w:w="811" w:type="pct"/>
          </w:tcPr>
          <w:p w:rsidR="00D11F54" w:rsidRDefault="00547763" w:rsidP="00984438">
            <w:pPr>
              <w:pStyle w:val="SEPGTableText"/>
              <w:jc w:val="left"/>
              <w:rPr>
                <w:lang w:eastAsia="zh-CN"/>
              </w:rPr>
            </w:pPr>
            <w:r>
              <w:rPr>
                <w:rFonts w:hint="eastAsia"/>
                <w:lang w:eastAsia="zh-CN"/>
              </w:rPr>
              <w:t>服务负责人</w:t>
            </w:r>
            <w:r w:rsidR="00D11F54">
              <w:rPr>
                <w:rFonts w:hint="eastAsia"/>
                <w:lang w:eastAsia="zh-CN"/>
              </w:rPr>
              <w:t>和相关干系人</w:t>
            </w:r>
          </w:p>
          <w:p w:rsidR="00D11F54" w:rsidRDefault="00D11F54" w:rsidP="00984438">
            <w:pPr>
              <w:pStyle w:val="SEPGTableText"/>
              <w:jc w:val="left"/>
            </w:pPr>
            <w:r>
              <w:t>Service manager and relevant stakeholders</w:t>
            </w:r>
          </w:p>
        </w:tc>
      </w:tr>
    </w:tbl>
    <w:p w:rsidR="00DA77EE" w:rsidRDefault="0012645D" w:rsidP="00DA77EE">
      <w:pPr>
        <w:pStyle w:val="af"/>
        <w:numPr>
          <w:ilvl w:val="3"/>
          <w:numId w:val="1"/>
        </w:numPr>
        <w:rPr>
          <w:rFonts w:ascii="Calibri" w:hAnsi="Calibri"/>
          <w:b/>
        </w:rPr>
      </w:pPr>
      <w:r>
        <w:rPr>
          <w:rFonts w:ascii="Calibri" w:hAnsi="Calibri" w:hint="eastAsia"/>
          <w:b/>
          <w:lang w:eastAsia="zh-CN"/>
        </w:rPr>
        <w:t>输出</w:t>
      </w:r>
      <w:r w:rsidR="00DA77EE" w:rsidRPr="00DA77EE">
        <w:rPr>
          <w:rFonts w:ascii="Calibri" w:hAnsi="Calibri"/>
          <w:b/>
        </w:rPr>
        <w:t>Outputs</w:t>
      </w:r>
    </w:p>
    <w:p w:rsidR="00B46A30" w:rsidRPr="00B46A30" w:rsidRDefault="0012645D" w:rsidP="002E7A96">
      <w:pPr>
        <w:pStyle w:val="NumberedList"/>
        <w:numPr>
          <w:ilvl w:val="0"/>
          <w:numId w:val="23"/>
        </w:numPr>
      </w:pPr>
      <w:r>
        <w:rPr>
          <w:rFonts w:hint="eastAsia"/>
          <w:lang w:eastAsia="zh-CN"/>
        </w:rPr>
        <w:t>基建和设施计划</w:t>
      </w:r>
      <w:r w:rsidR="00B46A30" w:rsidRPr="00B46A30">
        <w:t>Infrastructure and facilities plan</w:t>
      </w:r>
    </w:p>
    <w:p w:rsidR="00DA77EE" w:rsidRDefault="00A3091C" w:rsidP="00DA77EE">
      <w:pPr>
        <w:pStyle w:val="af"/>
        <w:numPr>
          <w:ilvl w:val="3"/>
          <w:numId w:val="1"/>
        </w:numPr>
        <w:rPr>
          <w:rFonts w:ascii="Calibri" w:hAnsi="Calibri"/>
          <w:b/>
        </w:rPr>
      </w:pPr>
      <w:r>
        <w:rPr>
          <w:rFonts w:ascii="Calibri" w:hAnsi="Calibri" w:hint="eastAsia"/>
          <w:b/>
          <w:lang w:eastAsia="zh-CN"/>
        </w:rPr>
        <w:t>出口</w:t>
      </w:r>
      <w:r w:rsidR="0012645D">
        <w:rPr>
          <w:rFonts w:ascii="Calibri" w:hAnsi="Calibri" w:hint="eastAsia"/>
          <w:b/>
          <w:lang w:eastAsia="zh-CN"/>
        </w:rPr>
        <w:t>准则</w:t>
      </w:r>
      <w:r w:rsidR="00DA77EE" w:rsidRPr="00DA77EE">
        <w:rPr>
          <w:rFonts w:ascii="Calibri" w:hAnsi="Calibri"/>
          <w:b/>
        </w:rPr>
        <w:t>Exit Criteria</w:t>
      </w:r>
    </w:p>
    <w:p w:rsidR="00B46A30" w:rsidRPr="00B46A30" w:rsidRDefault="0012645D" w:rsidP="002E7A96">
      <w:pPr>
        <w:pStyle w:val="NumberedList"/>
        <w:numPr>
          <w:ilvl w:val="0"/>
          <w:numId w:val="24"/>
        </w:numPr>
      </w:pPr>
      <w:r>
        <w:rPr>
          <w:rFonts w:hint="eastAsia"/>
          <w:lang w:eastAsia="zh-CN"/>
        </w:rPr>
        <w:t>基建和设施的</w:t>
      </w:r>
      <w:r w:rsidR="00EB2ABB">
        <w:rPr>
          <w:rFonts w:hint="eastAsia"/>
          <w:lang w:eastAsia="zh-CN"/>
        </w:rPr>
        <w:t>准备完毕</w:t>
      </w:r>
      <w:r w:rsidR="00B46A30">
        <w:t>Set up of i</w:t>
      </w:r>
      <w:r w:rsidR="00B46A30" w:rsidRPr="00B46A30">
        <w:t xml:space="preserve">nfrastructure and facilities </w:t>
      </w:r>
    </w:p>
    <w:p w:rsidR="00DA77EE" w:rsidRDefault="0012645D" w:rsidP="00DA77EE">
      <w:pPr>
        <w:pStyle w:val="HeadingStyle3"/>
      </w:pPr>
      <w:r>
        <w:rPr>
          <w:rFonts w:hint="eastAsia"/>
          <w:lang w:eastAsia="zh-CN"/>
        </w:rPr>
        <w:t>启动支持</w:t>
      </w:r>
      <w:r w:rsidR="00DA77EE">
        <w:t>Start Support</w:t>
      </w:r>
    </w:p>
    <w:p w:rsidR="00DA77EE" w:rsidRDefault="0012645D" w:rsidP="00984438">
      <w:pPr>
        <w:pStyle w:val="af"/>
        <w:numPr>
          <w:ilvl w:val="3"/>
          <w:numId w:val="1"/>
        </w:numPr>
        <w:jc w:val="left"/>
        <w:rPr>
          <w:rFonts w:ascii="Calibri" w:hAnsi="Calibri"/>
          <w:b/>
        </w:rPr>
      </w:pPr>
      <w:r>
        <w:rPr>
          <w:rFonts w:ascii="Calibri" w:hAnsi="Calibri" w:hint="eastAsia"/>
          <w:b/>
          <w:lang w:eastAsia="zh-CN"/>
        </w:rPr>
        <w:t>过程流</w:t>
      </w:r>
      <w:r w:rsidR="00984438">
        <w:rPr>
          <w:rFonts w:ascii="Calibri" w:hAnsi="Calibri"/>
          <w:b/>
        </w:rPr>
        <w:t>Process Flow</w:t>
      </w:r>
      <w:r w:rsidR="00EF6F71" w:rsidRPr="00927FE4">
        <w:rPr>
          <w:rFonts w:ascii="Calibri" w:hAnsi="Calibri"/>
          <w:b/>
        </w:rPr>
        <w:object w:dxaOrig="12343" w:dyaOrig="15943">
          <v:shape id="_x0000_i1029" type="#_x0000_t75" style="width:385.5pt;height:390.75pt" o:ole="">
            <v:imagedata r:id="rId22" o:title=""/>
          </v:shape>
          <o:OLEObject Type="Embed" ProgID="Visio.Drawing.11" ShapeID="_x0000_i1029" DrawAspect="Content" ObjectID="_1351085125" r:id="rId23"/>
        </w:object>
      </w:r>
    </w:p>
    <w:p w:rsidR="00984438" w:rsidRDefault="00984438" w:rsidP="00984438">
      <w:pPr>
        <w:pStyle w:val="af"/>
        <w:ind w:left="864"/>
        <w:rPr>
          <w:rFonts w:ascii="Calibri" w:hAnsi="Calibri"/>
          <w:b/>
        </w:rPr>
      </w:pPr>
    </w:p>
    <w:p w:rsidR="00DA77EE" w:rsidRDefault="0012645D" w:rsidP="00DA77EE">
      <w:pPr>
        <w:pStyle w:val="af"/>
        <w:numPr>
          <w:ilvl w:val="3"/>
          <w:numId w:val="1"/>
        </w:numPr>
        <w:rPr>
          <w:rFonts w:ascii="Calibri" w:hAnsi="Calibri"/>
          <w:b/>
        </w:rPr>
      </w:pPr>
      <w:r>
        <w:rPr>
          <w:rFonts w:ascii="Calibri" w:hAnsi="Calibri" w:hint="eastAsia"/>
          <w:b/>
          <w:lang w:eastAsia="zh-CN"/>
        </w:rPr>
        <w:lastRenderedPageBreak/>
        <w:t>输入</w:t>
      </w:r>
      <w:r w:rsidR="00DA77EE">
        <w:rPr>
          <w:rFonts w:ascii="Calibri" w:hAnsi="Calibri"/>
          <w:b/>
        </w:rPr>
        <w:t>Inputs</w:t>
      </w:r>
    </w:p>
    <w:p w:rsidR="00984438" w:rsidRPr="00984438" w:rsidRDefault="00471CD3" w:rsidP="002E7A96">
      <w:pPr>
        <w:pStyle w:val="NumberedList"/>
        <w:numPr>
          <w:ilvl w:val="0"/>
          <w:numId w:val="25"/>
        </w:numPr>
      </w:pPr>
      <w:r>
        <w:rPr>
          <w:rFonts w:hint="eastAsia"/>
          <w:lang w:eastAsia="zh-CN"/>
        </w:rPr>
        <w:t>过渡</w:t>
      </w:r>
      <w:r w:rsidR="00547763">
        <w:rPr>
          <w:rFonts w:hint="eastAsia"/>
          <w:lang w:eastAsia="zh-CN"/>
        </w:rPr>
        <w:t>策略</w:t>
      </w:r>
      <w:r w:rsidR="00984438" w:rsidRPr="00984438">
        <w:t>Transition strategy</w:t>
      </w:r>
    </w:p>
    <w:p w:rsidR="00984438" w:rsidRPr="00984438" w:rsidRDefault="0012645D" w:rsidP="002E7A96">
      <w:pPr>
        <w:pStyle w:val="NumberedList"/>
        <w:numPr>
          <w:ilvl w:val="0"/>
          <w:numId w:val="20"/>
        </w:numPr>
      </w:pPr>
      <w:r>
        <w:rPr>
          <w:rFonts w:hint="eastAsia"/>
          <w:lang w:eastAsia="zh-CN"/>
        </w:rPr>
        <w:t>工作说明</w:t>
      </w:r>
      <w:r w:rsidR="00EB2ABB">
        <w:rPr>
          <w:rFonts w:hint="eastAsia"/>
          <w:lang w:eastAsia="zh-CN"/>
        </w:rPr>
        <w:t>书</w:t>
      </w:r>
      <w:r w:rsidR="00984438" w:rsidRPr="00984438">
        <w:t>Statement of work</w:t>
      </w:r>
    </w:p>
    <w:p w:rsidR="00984438" w:rsidRPr="00984438" w:rsidRDefault="00EB2ABB" w:rsidP="002E7A96">
      <w:pPr>
        <w:pStyle w:val="NumberedList"/>
        <w:numPr>
          <w:ilvl w:val="0"/>
          <w:numId w:val="20"/>
        </w:numPr>
      </w:pPr>
      <w:r>
        <w:rPr>
          <w:rFonts w:hint="eastAsia"/>
          <w:lang w:eastAsia="zh-CN"/>
        </w:rPr>
        <w:t>产品支持或者客</w:t>
      </w:r>
      <w:r w:rsidR="0012645D">
        <w:rPr>
          <w:rFonts w:hint="eastAsia"/>
          <w:lang w:eastAsia="zh-CN"/>
        </w:rPr>
        <w:t>服的相关信息</w:t>
      </w:r>
      <w:r w:rsidR="00984438" w:rsidRPr="00984438">
        <w:t>Information of product support/customer service</w:t>
      </w:r>
    </w:p>
    <w:p w:rsidR="00DA77EE" w:rsidRDefault="00A3091C" w:rsidP="00DA77EE">
      <w:pPr>
        <w:pStyle w:val="af"/>
        <w:numPr>
          <w:ilvl w:val="3"/>
          <w:numId w:val="1"/>
        </w:numPr>
        <w:rPr>
          <w:rFonts w:ascii="Calibri" w:hAnsi="Calibri"/>
          <w:b/>
        </w:rPr>
      </w:pPr>
      <w:r>
        <w:rPr>
          <w:rFonts w:ascii="Calibri" w:hAnsi="Calibri" w:hint="eastAsia"/>
          <w:b/>
          <w:lang w:eastAsia="zh-CN"/>
        </w:rPr>
        <w:t>入口</w:t>
      </w:r>
      <w:r w:rsidR="0012645D">
        <w:rPr>
          <w:rFonts w:ascii="Calibri" w:hAnsi="Calibri" w:hint="eastAsia"/>
          <w:b/>
          <w:lang w:eastAsia="zh-CN"/>
        </w:rPr>
        <w:t>准则</w:t>
      </w:r>
      <w:r w:rsidR="00DA77EE">
        <w:rPr>
          <w:rFonts w:ascii="Calibri" w:hAnsi="Calibri"/>
          <w:b/>
        </w:rPr>
        <w:t>Entry Criteria</w:t>
      </w:r>
    </w:p>
    <w:p w:rsidR="004D52FB" w:rsidRDefault="00EB2ABB" w:rsidP="002E7A96">
      <w:pPr>
        <w:pStyle w:val="NumberedList"/>
        <w:numPr>
          <w:ilvl w:val="0"/>
          <w:numId w:val="26"/>
        </w:numPr>
      </w:pPr>
      <w:r>
        <w:rPr>
          <w:rFonts w:hint="eastAsia"/>
          <w:lang w:eastAsia="zh-CN"/>
        </w:rPr>
        <w:t>已被</w:t>
      </w:r>
      <w:r w:rsidR="0012645D">
        <w:rPr>
          <w:rFonts w:hint="eastAsia"/>
          <w:lang w:eastAsia="zh-CN"/>
        </w:rPr>
        <w:t>批准的</w:t>
      </w:r>
      <w:r w:rsidR="00471CD3">
        <w:rPr>
          <w:rFonts w:hint="eastAsia"/>
          <w:lang w:eastAsia="zh-CN"/>
        </w:rPr>
        <w:t>过渡</w:t>
      </w:r>
      <w:r w:rsidR="00547763">
        <w:rPr>
          <w:rFonts w:hint="eastAsia"/>
          <w:lang w:eastAsia="zh-CN"/>
        </w:rPr>
        <w:t>策略</w:t>
      </w:r>
      <w:r w:rsidR="004D52FB">
        <w:t>Approved Transition strategy</w:t>
      </w:r>
    </w:p>
    <w:p w:rsidR="004D52FB" w:rsidRDefault="0012645D" w:rsidP="002E7A96">
      <w:pPr>
        <w:pStyle w:val="NumberedList"/>
        <w:numPr>
          <w:ilvl w:val="0"/>
          <w:numId w:val="26"/>
        </w:numPr>
      </w:pPr>
      <w:r>
        <w:rPr>
          <w:rFonts w:hint="eastAsia"/>
          <w:lang w:eastAsia="zh-CN"/>
        </w:rPr>
        <w:t>知识转移</w:t>
      </w:r>
      <w:r w:rsidR="00EB2ABB">
        <w:rPr>
          <w:rFonts w:hint="eastAsia"/>
          <w:lang w:eastAsia="zh-CN"/>
        </w:rPr>
        <w:t>已完成</w:t>
      </w:r>
      <w:r w:rsidR="004D52FB">
        <w:t>Knowledge Transfer completed</w:t>
      </w:r>
    </w:p>
    <w:p w:rsidR="004D5B07" w:rsidRPr="00F921B0" w:rsidRDefault="00EB2ABB" w:rsidP="00F921B0">
      <w:pPr>
        <w:pStyle w:val="NumberedList"/>
        <w:numPr>
          <w:ilvl w:val="0"/>
          <w:numId w:val="26"/>
        </w:numPr>
        <w:spacing w:line="240" w:lineRule="auto"/>
        <w:jc w:val="left"/>
        <w:rPr>
          <w:b/>
          <w:sz w:val="20"/>
          <w:szCs w:val="24"/>
        </w:rPr>
      </w:pPr>
      <w:r>
        <w:rPr>
          <w:rFonts w:hint="eastAsia"/>
          <w:lang w:eastAsia="zh-CN"/>
        </w:rPr>
        <w:t>完成基建和设施的准备</w:t>
      </w:r>
      <w:r w:rsidR="00984438" w:rsidRPr="00984438">
        <w:t>Setup of infrastructure and facilities</w:t>
      </w:r>
      <w:r w:rsidR="004D52FB">
        <w:t xml:space="preserve"> completed</w:t>
      </w:r>
    </w:p>
    <w:p w:rsidR="00DA77EE" w:rsidRPr="00DA77EE" w:rsidRDefault="006D287F" w:rsidP="00DA77EE">
      <w:pPr>
        <w:pStyle w:val="af"/>
        <w:numPr>
          <w:ilvl w:val="3"/>
          <w:numId w:val="1"/>
        </w:numPr>
        <w:rPr>
          <w:rFonts w:ascii="Calibri" w:hAnsi="Calibri"/>
          <w:b/>
        </w:rPr>
      </w:pPr>
      <w:r>
        <w:rPr>
          <w:rFonts w:ascii="Calibri" w:hAnsi="Calibri" w:hint="eastAsia"/>
          <w:b/>
          <w:lang w:eastAsia="zh-CN"/>
        </w:rPr>
        <w:t>任务</w:t>
      </w:r>
      <w:r w:rsidR="00DA77EE" w:rsidRPr="00DA77EE">
        <w:rPr>
          <w:rFonts w:ascii="Calibri" w:hAnsi="Calibri"/>
          <w:b/>
        </w:rPr>
        <w:t>Tasks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7"/>
        <w:gridCol w:w="1396"/>
        <w:gridCol w:w="3905"/>
        <w:gridCol w:w="1464"/>
        <w:gridCol w:w="1333"/>
      </w:tblGrid>
      <w:tr w:rsidR="00D11F54" w:rsidRPr="007E4170" w:rsidTr="00D11F54">
        <w:trPr>
          <w:cantSplit/>
          <w:tblHeader/>
        </w:trPr>
        <w:tc>
          <w:tcPr>
            <w:tcW w:w="260" w:type="pct"/>
            <w:shd w:val="clear" w:color="auto" w:fill="E0E0E0"/>
          </w:tcPr>
          <w:p w:rsidR="00D11F54" w:rsidRDefault="00D11F54" w:rsidP="00984438">
            <w:pPr>
              <w:pStyle w:val="SEPGTableHeading"/>
              <w:rPr>
                <w:lang w:eastAsia="zh-CN"/>
              </w:rPr>
            </w:pPr>
            <w:r>
              <w:rPr>
                <w:rFonts w:hint="eastAsia"/>
                <w:lang w:eastAsia="zh-CN"/>
              </w:rPr>
              <w:t>编号</w:t>
            </w:r>
          </w:p>
          <w:p w:rsidR="00D11F54" w:rsidRPr="007E4170" w:rsidRDefault="00D11F54" w:rsidP="00984438">
            <w:pPr>
              <w:pStyle w:val="SEPGTableHeading"/>
            </w:pPr>
            <w:r>
              <w:t>#</w:t>
            </w:r>
          </w:p>
        </w:tc>
        <w:tc>
          <w:tcPr>
            <w:tcW w:w="700" w:type="pct"/>
            <w:shd w:val="clear" w:color="auto" w:fill="E0E0E0"/>
          </w:tcPr>
          <w:p w:rsidR="00D11F54" w:rsidRPr="00D11F54" w:rsidRDefault="00D11F54" w:rsidP="00D11F54">
            <w:pPr>
              <w:pStyle w:val="SEPGTableHeading"/>
              <w:rPr>
                <w:lang w:eastAsia="zh-CN"/>
              </w:rPr>
            </w:pPr>
            <w:r w:rsidRPr="00D11F54">
              <w:rPr>
                <w:rFonts w:hint="eastAsia"/>
                <w:szCs w:val="24"/>
                <w:lang w:eastAsia="zh-CN"/>
              </w:rPr>
              <w:t>时间</w:t>
            </w:r>
          </w:p>
          <w:p w:rsidR="00D11F54" w:rsidRDefault="00D11F54" w:rsidP="00984438">
            <w:pPr>
              <w:pStyle w:val="SEPGTableHeading"/>
              <w:rPr>
                <w:lang w:eastAsia="zh-CN"/>
              </w:rPr>
            </w:pPr>
            <w:r>
              <w:rPr>
                <w:lang w:eastAsia="zh-CN"/>
              </w:rPr>
              <w:t>When</w:t>
            </w:r>
          </w:p>
        </w:tc>
        <w:tc>
          <w:tcPr>
            <w:tcW w:w="2340" w:type="pct"/>
            <w:shd w:val="clear" w:color="auto" w:fill="E0E0E0"/>
          </w:tcPr>
          <w:p w:rsidR="00D11F54" w:rsidRDefault="00D11F54" w:rsidP="00984438">
            <w:pPr>
              <w:pStyle w:val="SEPGTableHeading"/>
              <w:rPr>
                <w:lang w:eastAsia="zh-CN"/>
              </w:rPr>
            </w:pPr>
            <w:r>
              <w:rPr>
                <w:rFonts w:hint="eastAsia"/>
                <w:lang w:eastAsia="zh-CN"/>
              </w:rPr>
              <w:t>任务</w:t>
            </w:r>
          </w:p>
          <w:p w:rsidR="00D11F54" w:rsidRPr="007E4170" w:rsidRDefault="00D11F54" w:rsidP="00984438">
            <w:pPr>
              <w:pStyle w:val="SEPGTableHeading"/>
            </w:pPr>
            <w:r w:rsidRPr="007E4170">
              <w:t>Task</w:t>
            </w:r>
          </w:p>
        </w:tc>
        <w:tc>
          <w:tcPr>
            <w:tcW w:w="888" w:type="pct"/>
            <w:shd w:val="clear" w:color="auto" w:fill="E0E0E0"/>
          </w:tcPr>
          <w:p w:rsidR="00D11F54" w:rsidRDefault="00D11F54" w:rsidP="00984438">
            <w:pPr>
              <w:pStyle w:val="SEPGTableHeading"/>
              <w:rPr>
                <w:lang w:eastAsia="zh-CN"/>
              </w:rPr>
            </w:pPr>
            <w:r>
              <w:rPr>
                <w:rFonts w:hint="eastAsia"/>
                <w:lang w:eastAsia="zh-CN"/>
              </w:rPr>
              <w:t>输出</w:t>
            </w:r>
          </w:p>
          <w:p w:rsidR="00D11F54" w:rsidRPr="007E4170" w:rsidRDefault="00D11F54" w:rsidP="00984438">
            <w:pPr>
              <w:pStyle w:val="SEPGTableHeading"/>
            </w:pPr>
            <w:r>
              <w:t>Output</w:t>
            </w:r>
          </w:p>
        </w:tc>
        <w:tc>
          <w:tcPr>
            <w:tcW w:w="811" w:type="pct"/>
            <w:shd w:val="clear" w:color="auto" w:fill="E0E0E0"/>
          </w:tcPr>
          <w:p w:rsidR="00D11F54" w:rsidRDefault="00D11F54" w:rsidP="00984438">
            <w:pPr>
              <w:pStyle w:val="SEPGTableHeading"/>
              <w:rPr>
                <w:lang w:eastAsia="zh-CN"/>
              </w:rPr>
            </w:pPr>
            <w:r>
              <w:rPr>
                <w:rFonts w:hint="eastAsia"/>
                <w:lang w:eastAsia="zh-CN"/>
              </w:rPr>
              <w:t>角色</w:t>
            </w:r>
          </w:p>
          <w:p w:rsidR="00D11F54" w:rsidRPr="007E4170" w:rsidRDefault="00D11F54" w:rsidP="00984438">
            <w:pPr>
              <w:pStyle w:val="SEPGTableHeading"/>
            </w:pPr>
            <w:r w:rsidRPr="007E4170">
              <w:t xml:space="preserve"> Role</w:t>
            </w:r>
          </w:p>
        </w:tc>
      </w:tr>
      <w:tr w:rsidR="00D11F54" w:rsidRPr="007E4170" w:rsidTr="00D11F54">
        <w:trPr>
          <w:cantSplit/>
          <w:tblHeader/>
        </w:trPr>
        <w:tc>
          <w:tcPr>
            <w:tcW w:w="260" w:type="pct"/>
          </w:tcPr>
          <w:p w:rsidR="00D11F54" w:rsidRPr="007E4170" w:rsidRDefault="00D11F54" w:rsidP="002E7A96">
            <w:pPr>
              <w:pStyle w:val="SEPGTableText"/>
              <w:numPr>
                <w:ilvl w:val="0"/>
                <w:numId w:val="35"/>
              </w:numPr>
            </w:pPr>
          </w:p>
        </w:tc>
        <w:tc>
          <w:tcPr>
            <w:tcW w:w="700" w:type="pct"/>
          </w:tcPr>
          <w:p w:rsidR="00D11F54" w:rsidRDefault="00044242" w:rsidP="002B0E92">
            <w:pPr>
              <w:pStyle w:val="SEPGTableText"/>
              <w:jc w:val="left"/>
              <w:rPr>
                <w:lang w:eastAsia="zh-CN"/>
              </w:rPr>
            </w:pPr>
            <w:r>
              <w:rPr>
                <w:lang w:eastAsia="zh-CN"/>
              </w:rPr>
              <w:t>After knowledge transfer and set up of infrastructure &amp; facilities</w:t>
            </w:r>
            <w:r w:rsidR="00F921B0">
              <w:rPr>
                <w:rFonts w:hint="eastAsia"/>
                <w:lang w:eastAsia="zh-CN"/>
              </w:rPr>
              <w:t>知识准已完毕和基建设施准备完毕后</w:t>
            </w:r>
          </w:p>
        </w:tc>
        <w:tc>
          <w:tcPr>
            <w:tcW w:w="2340" w:type="pct"/>
            <w:vAlign w:val="center"/>
          </w:tcPr>
          <w:p w:rsidR="00D11F54" w:rsidRDefault="00D11F54" w:rsidP="002B0E92">
            <w:pPr>
              <w:pStyle w:val="SEPGTableText"/>
              <w:jc w:val="left"/>
            </w:pPr>
            <w:r>
              <w:rPr>
                <w:rFonts w:hint="eastAsia"/>
                <w:lang w:eastAsia="zh-CN"/>
              </w:rPr>
              <w:t>根据但不局限于如下理由</w:t>
            </w:r>
            <w:r w:rsidR="00F921B0">
              <w:rPr>
                <w:rFonts w:hint="eastAsia"/>
                <w:lang w:eastAsia="zh-CN"/>
              </w:rPr>
              <w:t>，</w:t>
            </w:r>
            <w:r>
              <w:rPr>
                <w:rFonts w:hint="eastAsia"/>
                <w:lang w:eastAsia="zh-CN"/>
              </w:rPr>
              <w:t>制定产</w:t>
            </w:r>
            <w:r w:rsidR="008041C7">
              <w:rPr>
                <w:rFonts w:hint="eastAsia"/>
                <w:lang w:eastAsia="zh-CN"/>
              </w:rPr>
              <w:t>品支持或客服</w:t>
            </w:r>
            <w:r>
              <w:rPr>
                <w:rFonts w:hint="eastAsia"/>
                <w:lang w:eastAsia="zh-CN"/>
              </w:rPr>
              <w:t>的跟踪支持</w:t>
            </w:r>
            <w:r w:rsidR="00F921B0">
              <w:rPr>
                <w:rFonts w:hint="eastAsia"/>
                <w:lang w:eastAsia="zh-CN"/>
              </w:rPr>
              <w:t>计划</w:t>
            </w:r>
            <w:r>
              <w:rPr>
                <w:rFonts w:hint="eastAsia"/>
                <w:lang w:eastAsia="zh-CN"/>
              </w:rPr>
              <w:t>：</w:t>
            </w:r>
            <w:r>
              <w:t>Plan for the shadow support of product support/customer service for the following reasons, but not restricted to the same:</w:t>
            </w:r>
          </w:p>
          <w:p w:rsidR="00D11F54" w:rsidRDefault="00D11F54" w:rsidP="002E7A96">
            <w:pPr>
              <w:pStyle w:val="SEPGTableText"/>
              <w:numPr>
                <w:ilvl w:val="0"/>
                <w:numId w:val="27"/>
              </w:numPr>
              <w:jc w:val="left"/>
            </w:pPr>
            <w:r>
              <w:rPr>
                <w:rFonts w:hint="eastAsia"/>
                <w:lang w:eastAsia="zh-CN"/>
              </w:rPr>
              <w:t>SGC</w:t>
            </w:r>
            <w:r w:rsidR="008041C7">
              <w:rPr>
                <w:rFonts w:hint="eastAsia"/>
                <w:lang w:eastAsia="zh-CN"/>
              </w:rPr>
              <w:t>团队</w:t>
            </w:r>
            <w:r>
              <w:rPr>
                <w:rFonts w:hint="eastAsia"/>
                <w:lang w:eastAsia="zh-CN"/>
              </w:rPr>
              <w:t>获得客户或者</w:t>
            </w:r>
            <w:r w:rsidR="00547763">
              <w:rPr>
                <w:rFonts w:hint="eastAsia"/>
                <w:lang w:eastAsia="zh-CN"/>
              </w:rPr>
              <w:t>发起人</w:t>
            </w:r>
            <w:r w:rsidR="008041C7">
              <w:rPr>
                <w:rFonts w:hint="eastAsia"/>
                <w:lang w:eastAsia="zh-CN"/>
              </w:rPr>
              <w:t>的过程</w:t>
            </w:r>
            <w:r>
              <w:rPr>
                <w:rFonts w:hint="eastAsia"/>
                <w:lang w:eastAsia="zh-CN"/>
              </w:rPr>
              <w:t>经验</w:t>
            </w:r>
            <w:r>
              <w:t>SunGard China team to gain experience of the processes of client/sponsor</w:t>
            </w:r>
          </w:p>
          <w:p w:rsidR="008041C7" w:rsidRDefault="00D11F54" w:rsidP="002E7A96">
            <w:pPr>
              <w:pStyle w:val="SEPGTableText"/>
              <w:numPr>
                <w:ilvl w:val="0"/>
                <w:numId w:val="27"/>
              </w:numPr>
              <w:jc w:val="left"/>
              <w:rPr>
                <w:lang w:eastAsia="zh-CN"/>
              </w:rPr>
            </w:pPr>
            <w:r>
              <w:rPr>
                <w:rFonts w:hint="eastAsia"/>
                <w:lang w:eastAsia="zh-CN"/>
              </w:rPr>
              <w:t>SGC</w:t>
            </w:r>
            <w:r w:rsidR="008041C7">
              <w:rPr>
                <w:rFonts w:hint="eastAsia"/>
                <w:lang w:eastAsia="zh-CN"/>
              </w:rPr>
              <w:t>团队需要处理优先级低的或者复杂</w:t>
            </w:r>
            <w:r>
              <w:rPr>
                <w:rFonts w:hint="eastAsia"/>
                <w:lang w:eastAsia="zh-CN"/>
              </w:rPr>
              <w:t>程度低的</w:t>
            </w:r>
            <w:r w:rsidR="008041C7">
              <w:rPr>
                <w:lang w:eastAsia="zh-CN"/>
              </w:rPr>
              <w:t>ticket</w:t>
            </w:r>
          </w:p>
          <w:p w:rsidR="00D11F54" w:rsidRDefault="00D11F54" w:rsidP="008041C7">
            <w:pPr>
              <w:pStyle w:val="SEPGTableText"/>
              <w:ind w:left="720"/>
              <w:jc w:val="left"/>
            </w:pPr>
            <w:r>
              <w:t>Handling low priority/low complexity tickets shall be handled by SunGard China team</w:t>
            </w:r>
          </w:p>
          <w:p w:rsidR="008041C7" w:rsidRDefault="00D11F54" w:rsidP="002E7A96">
            <w:pPr>
              <w:pStyle w:val="SEPGTableText"/>
              <w:numPr>
                <w:ilvl w:val="0"/>
                <w:numId w:val="27"/>
              </w:numPr>
              <w:jc w:val="left"/>
              <w:rPr>
                <w:lang w:eastAsia="zh-CN"/>
              </w:rPr>
            </w:pPr>
            <w:r>
              <w:rPr>
                <w:rFonts w:hint="eastAsia"/>
                <w:lang w:eastAsia="zh-CN"/>
              </w:rPr>
              <w:t>客户或</w:t>
            </w:r>
            <w:r w:rsidR="00547763">
              <w:rPr>
                <w:rFonts w:hint="eastAsia"/>
                <w:lang w:eastAsia="zh-CN"/>
              </w:rPr>
              <w:t>发起人</w:t>
            </w:r>
            <w:r>
              <w:rPr>
                <w:rFonts w:hint="eastAsia"/>
                <w:lang w:eastAsia="zh-CN"/>
              </w:rPr>
              <w:t>团队需要处理关键的、优先级高的或</w:t>
            </w:r>
            <w:r w:rsidR="008041C7">
              <w:rPr>
                <w:rFonts w:hint="eastAsia"/>
                <w:lang w:eastAsia="zh-CN"/>
              </w:rPr>
              <w:t>复杂</w:t>
            </w:r>
            <w:r>
              <w:rPr>
                <w:rFonts w:hint="eastAsia"/>
                <w:lang w:eastAsia="zh-CN"/>
              </w:rPr>
              <w:t>程度高的</w:t>
            </w:r>
            <w:r w:rsidR="008041C7">
              <w:rPr>
                <w:lang w:eastAsia="zh-CN"/>
              </w:rPr>
              <w:t>ticket</w:t>
            </w:r>
          </w:p>
          <w:p w:rsidR="00D11F54" w:rsidRDefault="00D11F54" w:rsidP="008041C7">
            <w:pPr>
              <w:pStyle w:val="SEPGTableText"/>
              <w:ind w:left="720"/>
              <w:jc w:val="left"/>
            </w:pPr>
            <w:r>
              <w:t>Critical/high priority/high complexity tickets shall be handled by client/sponsor team</w:t>
            </w:r>
          </w:p>
          <w:p w:rsidR="00D11F54" w:rsidRDefault="00D11F54" w:rsidP="002B0E92">
            <w:pPr>
              <w:pStyle w:val="SEPGTableText"/>
              <w:jc w:val="left"/>
              <w:rPr>
                <w:i/>
                <w:lang w:eastAsia="zh-CN"/>
              </w:rPr>
            </w:pPr>
            <w:r>
              <w:rPr>
                <w:rFonts w:hint="eastAsia"/>
                <w:i/>
                <w:lang w:eastAsia="zh-CN"/>
              </w:rPr>
              <w:t>注：关于</w:t>
            </w:r>
            <w:r w:rsidR="008041C7">
              <w:rPr>
                <w:lang w:eastAsia="zh-CN"/>
              </w:rPr>
              <w:t>ticket</w:t>
            </w:r>
            <w:r>
              <w:rPr>
                <w:rFonts w:hint="eastAsia"/>
                <w:i/>
                <w:lang w:eastAsia="zh-CN"/>
              </w:rPr>
              <w:t>的优先级</w:t>
            </w:r>
            <w:r w:rsidR="008041C7">
              <w:rPr>
                <w:rFonts w:hint="eastAsia"/>
                <w:i/>
                <w:lang w:eastAsia="zh-CN"/>
              </w:rPr>
              <w:t>别</w:t>
            </w:r>
            <w:r>
              <w:rPr>
                <w:rFonts w:hint="eastAsia"/>
                <w:i/>
                <w:lang w:eastAsia="zh-CN"/>
              </w:rPr>
              <w:t>，请参考</w:t>
            </w:r>
            <w:r w:rsidR="008041C7">
              <w:rPr>
                <w:lang w:eastAsia="zh-CN"/>
              </w:rPr>
              <w:t>ticket</w:t>
            </w:r>
            <w:r>
              <w:rPr>
                <w:rFonts w:hint="eastAsia"/>
                <w:i/>
                <w:lang w:eastAsia="zh-CN"/>
              </w:rPr>
              <w:t>管理过程以获得更多详情。</w:t>
            </w:r>
          </w:p>
          <w:p w:rsidR="00D11F54" w:rsidRPr="004D5B07" w:rsidRDefault="00D11F54" w:rsidP="002B0E92">
            <w:pPr>
              <w:pStyle w:val="SEPGTableText"/>
              <w:jc w:val="left"/>
              <w:rPr>
                <w:i/>
              </w:rPr>
            </w:pPr>
            <w:r w:rsidRPr="004D5B07">
              <w:rPr>
                <w:i/>
              </w:rPr>
              <w:t xml:space="preserve">Note: For details about prioritization of the tickets, please refer to ticket management process </w:t>
            </w:r>
          </w:p>
        </w:tc>
        <w:tc>
          <w:tcPr>
            <w:tcW w:w="888" w:type="pct"/>
          </w:tcPr>
          <w:p w:rsidR="00D11F54" w:rsidRPr="007F4DCE" w:rsidRDefault="00D11F54" w:rsidP="004D5B07">
            <w:pPr>
              <w:pStyle w:val="SEPGTableText"/>
              <w:jc w:val="left"/>
            </w:pPr>
          </w:p>
        </w:tc>
        <w:tc>
          <w:tcPr>
            <w:tcW w:w="811" w:type="pct"/>
          </w:tcPr>
          <w:p w:rsidR="00D11F54" w:rsidRDefault="00547763" w:rsidP="00984438">
            <w:pPr>
              <w:pStyle w:val="SEPGTableText"/>
              <w:rPr>
                <w:lang w:eastAsia="zh-CN"/>
              </w:rPr>
            </w:pPr>
            <w:r>
              <w:rPr>
                <w:rFonts w:hint="eastAsia"/>
                <w:lang w:eastAsia="zh-CN"/>
              </w:rPr>
              <w:t>服务负责人</w:t>
            </w:r>
          </w:p>
          <w:p w:rsidR="00D11F54" w:rsidRDefault="00D11F54" w:rsidP="00984438">
            <w:pPr>
              <w:pStyle w:val="SEPGTableText"/>
            </w:pPr>
            <w:r>
              <w:t>Service manager</w:t>
            </w:r>
          </w:p>
        </w:tc>
      </w:tr>
      <w:tr w:rsidR="00D11F54" w:rsidRPr="007E4170" w:rsidTr="00D11F54">
        <w:trPr>
          <w:cantSplit/>
          <w:tblHeader/>
        </w:trPr>
        <w:tc>
          <w:tcPr>
            <w:tcW w:w="260" w:type="pct"/>
          </w:tcPr>
          <w:p w:rsidR="00D11F54" w:rsidRPr="007E4170" w:rsidRDefault="00D11F54" w:rsidP="002E7A96">
            <w:pPr>
              <w:pStyle w:val="SEPGTableText"/>
              <w:numPr>
                <w:ilvl w:val="0"/>
                <w:numId w:val="35"/>
              </w:numPr>
            </w:pPr>
          </w:p>
        </w:tc>
        <w:tc>
          <w:tcPr>
            <w:tcW w:w="700" w:type="pct"/>
          </w:tcPr>
          <w:p w:rsidR="00D11F54" w:rsidRDefault="00044242" w:rsidP="00984438">
            <w:pPr>
              <w:pStyle w:val="SEPGTableText"/>
              <w:rPr>
                <w:lang w:eastAsia="zh-CN"/>
              </w:rPr>
            </w:pPr>
            <w:r>
              <w:rPr>
                <w:lang w:eastAsia="zh-CN"/>
              </w:rPr>
              <w:t>On completion of shadow support</w:t>
            </w:r>
            <w:r w:rsidR="008041C7">
              <w:rPr>
                <w:rFonts w:hint="eastAsia"/>
                <w:lang w:eastAsia="zh-CN"/>
              </w:rPr>
              <w:t>完成跟踪支持时</w:t>
            </w:r>
          </w:p>
        </w:tc>
        <w:tc>
          <w:tcPr>
            <w:tcW w:w="2340" w:type="pct"/>
            <w:vAlign w:val="center"/>
          </w:tcPr>
          <w:p w:rsidR="00D11F54" w:rsidRDefault="008041C7" w:rsidP="00984438">
            <w:pPr>
              <w:pStyle w:val="SEPGTableText"/>
            </w:pPr>
            <w:r>
              <w:rPr>
                <w:rFonts w:hint="eastAsia"/>
                <w:lang w:eastAsia="zh-CN"/>
              </w:rPr>
              <w:t>根据如下但是不局限于如下理由，制定产品支持或者客服</w:t>
            </w:r>
            <w:r w:rsidR="00D11F54">
              <w:rPr>
                <w:rFonts w:hint="eastAsia"/>
                <w:lang w:eastAsia="zh-CN"/>
              </w:rPr>
              <w:t>的反向跟踪计划：</w:t>
            </w:r>
            <w:r w:rsidR="00D11F54">
              <w:t>Plan for reverse shadow support of product support/customer service for the following reasons, but not restricted to the same:</w:t>
            </w:r>
          </w:p>
          <w:p w:rsidR="008041C7" w:rsidRDefault="00D11F54" w:rsidP="002E7A96">
            <w:pPr>
              <w:pStyle w:val="SEPGTableText"/>
              <w:numPr>
                <w:ilvl w:val="0"/>
                <w:numId w:val="28"/>
              </w:numPr>
              <w:rPr>
                <w:lang w:eastAsia="zh-CN"/>
              </w:rPr>
            </w:pPr>
            <w:r>
              <w:rPr>
                <w:rFonts w:hint="eastAsia"/>
                <w:lang w:eastAsia="zh-CN"/>
              </w:rPr>
              <w:t>SGC</w:t>
            </w:r>
            <w:r>
              <w:rPr>
                <w:rFonts w:hint="eastAsia"/>
                <w:lang w:eastAsia="zh-CN"/>
              </w:rPr>
              <w:t>需要处理关键的、优先级</w:t>
            </w:r>
            <w:r w:rsidR="008041C7">
              <w:rPr>
                <w:rFonts w:hint="eastAsia"/>
                <w:lang w:eastAsia="zh-CN"/>
              </w:rPr>
              <w:t>别</w:t>
            </w:r>
            <w:r>
              <w:rPr>
                <w:rFonts w:hint="eastAsia"/>
                <w:lang w:eastAsia="zh-CN"/>
              </w:rPr>
              <w:t>高的或复杂程度高的</w:t>
            </w:r>
            <w:r w:rsidR="008041C7">
              <w:rPr>
                <w:lang w:eastAsia="zh-CN"/>
              </w:rPr>
              <w:t>ticket</w:t>
            </w:r>
          </w:p>
          <w:p w:rsidR="00D11F54" w:rsidRDefault="00D11F54" w:rsidP="008041C7">
            <w:pPr>
              <w:pStyle w:val="SEPGTableText"/>
              <w:ind w:left="720"/>
            </w:pPr>
            <w:r>
              <w:t>SunGard China team shall handle critical/high priority/ high complexity tickets</w:t>
            </w:r>
          </w:p>
          <w:p w:rsidR="008041C7" w:rsidRDefault="00D11F54" w:rsidP="002E7A96">
            <w:pPr>
              <w:pStyle w:val="SEPGTableText"/>
              <w:numPr>
                <w:ilvl w:val="0"/>
                <w:numId w:val="28"/>
              </w:numPr>
              <w:rPr>
                <w:lang w:eastAsia="zh-CN"/>
              </w:rPr>
            </w:pPr>
            <w:r>
              <w:rPr>
                <w:rFonts w:hint="eastAsia"/>
                <w:lang w:eastAsia="zh-CN"/>
              </w:rPr>
              <w:t>客户或者</w:t>
            </w:r>
            <w:r w:rsidR="00547763">
              <w:rPr>
                <w:rFonts w:hint="eastAsia"/>
                <w:lang w:eastAsia="zh-CN"/>
              </w:rPr>
              <w:t>发起人</w:t>
            </w:r>
            <w:r>
              <w:rPr>
                <w:rFonts w:hint="eastAsia"/>
                <w:lang w:eastAsia="zh-CN"/>
              </w:rPr>
              <w:t>团队应该处理优先级</w:t>
            </w:r>
            <w:r w:rsidR="008041C7">
              <w:rPr>
                <w:rFonts w:hint="eastAsia"/>
                <w:lang w:eastAsia="zh-CN"/>
              </w:rPr>
              <w:t>别</w:t>
            </w:r>
            <w:r>
              <w:rPr>
                <w:rFonts w:hint="eastAsia"/>
                <w:lang w:eastAsia="zh-CN"/>
              </w:rPr>
              <w:t>低的或者复杂程度低的</w:t>
            </w:r>
            <w:r w:rsidR="008041C7">
              <w:rPr>
                <w:lang w:eastAsia="zh-CN"/>
              </w:rPr>
              <w:t>ticket</w:t>
            </w:r>
          </w:p>
          <w:p w:rsidR="00D11F54" w:rsidRDefault="00D11F54" w:rsidP="008041C7">
            <w:pPr>
              <w:pStyle w:val="SEPGTableText"/>
              <w:ind w:left="720"/>
            </w:pPr>
            <w:r>
              <w:t>Client/sponsor team shall handle low priority/low complexity tickets</w:t>
            </w:r>
          </w:p>
          <w:p w:rsidR="00D11F54" w:rsidRDefault="00D11F54" w:rsidP="007C7EAF">
            <w:pPr>
              <w:pStyle w:val="SEPGTableText"/>
              <w:rPr>
                <w:i/>
                <w:lang w:eastAsia="zh-CN"/>
              </w:rPr>
            </w:pPr>
            <w:r>
              <w:rPr>
                <w:rFonts w:hint="eastAsia"/>
                <w:i/>
                <w:lang w:eastAsia="zh-CN"/>
              </w:rPr>
              <w:t>注：关于</w:t>
            </w:r>
            <w:r w:rsidR="008041C7">
              <w:rPr>
                <w:lang w:eastAsia="zh-CN"/>
              </w:rPr>
              <w:t>ticket</w:t>
            </w:r>
            <w:r>
              <w:rPr>
                <w:rFonts w:hint="eastAsia"/>
                <w:i/>
                <w:lang w:eastAsia="zh-CN"/>
              </w:rPr>
              <w:t>的优先级</w:t>
            </w:r>
            <w:r w:rsidR="008041C7">
              <w:rPr>
                <w:rFonts w:hint="eastAsia"/>
                <w:i/>
                <w:lang w:eastAsia="zh-CN"/>
              </w:rPr>
              <w:t>别</w:t>
            </w:r>
            <w:r>
              <w:rPr>
                <w:rFonts w:hint="eastAsia"/>
                <w:i/>
                <w:lang w:eastAsia="zh-CN"/>
              </w:rPr>
              <w:t>，请参考</w:t>
            </w:r>
            <w:r w:rsidR="008041C7">
              <w:rPr>
                <w:lang w:eastAsia="zh-CN"/>
              </w:rPr>
              <w:t>ticket</w:t>
            </w:r>
            <w:r>
              <w:rPr>
                <w:rFonts w:hint="eastAsia"/>
                <w:i/>
                <w:lang w:eastAsia="zh-CN"/>
              </w:rPr>
              <w:t>管理过程以获得更多详情</w:t>
            </w:r>
          </w:p>
          <w:p w:rsidR="00D11F54" w:rsidRPr="007C7EAF" w:rsidRDefault="00D11F54" w:rsidP="007C7EAF">
            <w:pPr>
              <w:pStyle w:val="SEPGTableText"/>
              <w:rPr>
                <w:i/>
              </w:rPr>
            </w:pPr>
            <w:r w:rsidRPr="007C7EAF">
              <w:rPr>
                <w:i/>
              </w:rPr>
              <w:t>Note: For details about prioritization of the tickets, please refer to ticket management process</w:t>
            </w:r>
          </w:p>
        </w:tc>
        <w:tc>
          <w:tcPr>
            <w:tcW w:w="888" w:type="pct"/>
          </w:tcPr>
          <w:p w:rsidR="00D11F54" w:rsidRPr="007F4DCE" w:rsidRDefault="00D11F54" w:rsidP="00984438">
            <w:pPr>
              <w:pStyle w:val="SEPGTableText"/>
            </w:pPr>
          </w:p>
        </w:tc>
        <w:tc>
          <w:tcPr>
            <w:tcW w:w="811" w:type="pct"/>
          </w:tcPr>
          <w:p w:rsidR="00D11F54" w:rsidRDefault="00547763" w:rsidP="008F57B2">
            <w:pPr>
              <w:pStyle w:val="SEPGTableText"/>
              <w:rPr>
                <w:lang w:eastAsia="zh-CN"/>
              </w:rPr>
            </w:pPr>
            <w:r>
              <w:rPr>
                <w:rFonts w:hint="eastAsia"/>
                <w:lang w:eastAsia="zh-CN"/>
              </w:rPr>
              <w:t>服务负责人</w:t>
            </w:r>
          </w:p>
          <w:p w:rsidR="00D11F54" w:rsidRDefault="00D11F54" w:rsidP="008F57B2">
            <w:pPr>
              <w:pStyle w:val="SEPGTableText"/>
            </w:pPr>
            <w:r>
              <w:t>Service manager</w:t>
            </w:r>
          </w:p>
        </w:tc>
      </w:tr>
      <w:tr w:rsidR="00D11F54" w:rsidRPr="007E4170" w:rsidTr="00D11F54">
        <w:trPr>
          <w:cantSplit/>
          <w:tblHeader/>
        </w:trPr>
        <w:tc>
          <w:tcPr>
            <w:tcW w:w="260" w:type="pct"/>
          </w:tcPr>
          <w:p w:rsidR="00D11F54" w:rsidRPr="007E4170" w:rsidRDefault="00D11F54" w:rsidP="002E7A96">
            <w:pPr>
              <w:pStyle w:val="SEPGTableText"/>
              <w:numPr>
                <w:ilvl w:val="0"/>
                <w:numId w:val="35"/>
              </w:numPr>
            </w:pPr>
          </w:p>
        </w:tc>
        <w:tc>
          <w:tcPr>
            <w:tcW w:w="700" w:type="pct"/>
          </w:tcPr>
          <w:p w:rsidR="00D11F54" w:rsidRDefault="00044242" w:rsidP="002705D9">
            <w:pPr>
              <w:pStyle w:val="SEPGTableText"/>
              <w:jc w:val="left"/>
              <w:rPr>
                <w:lang w:eastAsia="zh-CN"/>
              </w:rPr>
            </w:pPr>
            <w:r>
              <w:rPr>
                <w:lang w:eastAsia="zh-CN"/>
              </w:rPr>
              <w:t>On completion of shadow and reverse shadow support</w:t>
            </w:r>
            <w:r w:rsidR="008041C7">
              <w:rPr>
                <w:rFonts w:hint="eastAsia"/>
                <w:lang w:eastAsia="zh-CN"/>
              </w:rPr>
              <w:t>完成跟踪和反向跟踪支持后</w:t>
            </w:r>
          </w:p>
        </w:tc>
        <w:tc>
          <w:tcPr>
            <w:tcW w:w="2340" w:type="pct"/>
            <w:vAlign w:val="center"/>
          </w:tcPr>
          <w:p w:rsidR="00D11F54" w:rsidRDefault="00D11F54" w:rsidP="002705D9">
            <w:pPr>
              <w:pStyle w:val="SEPGTableText"/>
              <w:jc w:val="left"/>
              <w:rPr>
                <w:lang w:eastAsia="zh-CN"/>
              </w:rPr>
            </w:pPr>
            <w:r>
              <w:rPr>
                <w:rFonts w:hint="eastAsia"/>
                <w:lang w:eastAsia="zh-CN"/>
              </w:rPr>
              <w:t>从客户或</w:t>
            </w:r>
            <w:r w:rsidR="00547763">
              <w:rPr>
                <w:rFonts w:hint="eastAsia"/>
                <w:lang w:eastAsia="zh-CN"/>
              </w:rPr>
              <w:t>发起人</w:t>
            </w:r>
            <w:r>
              <w:rPr>
                <w:rFonts w:hint="eastAsia"/>
                <w:lang w:eastAsia="zh-CN"/>
              </w:rPr>
              <w:t>处获得跟踪和反向跟踪模式的反馈</w:t>
            </w:r>
          </w:p>
          <w:p w:rsidR="00D11F54" w:rsidRDefault="00D11F54" w:rsidP="002705D9">
            <w:pPr>
              <w:pStyle w:val="SEPGTableText"/>
              <w:jc w:val="left"/>
            </w:pPr>
            <w:r>
              <w:t>Get the feedback of shadow and reverse shadow mode support from client/sponsor</w:t>
            </w:r>
          </w:p>
        </w:tc>
        <w:tc>
          <w:tcPr>
            <w:tcW w:w="888" w:type="pct"/>
          </w:tcPr>
          <w:p w:rsidR="00D11F54" w:rsidRPr="007F4DCE" w:rsidRDefault="00D11F54" w:rsidP="00B027F1">
            <w:pPr>
              <w:pStyle w:val="SEPGTableText"/>
              <w:jc w:val="left"/>
            </w:pPr>
            <w:r>
              <w:rPr>
                <w:rFonts w:hint="eastAsia"/>
                <w:lang w:eastAsia="zh-CN"/>
              </w:rPr>
              <w:t>邮件或会议纪要</w:t>
            </w:r>
            <w:r>
              <w:t>Mail/minutes of meeting</w:t>
            </w:r>
          </w:p>
        </w:tc>
        <w:tc>
          <w:tcPr>
            <w:tcW w:w="811" w:type="pct"/>
          </w:tcPr>
          <w:p w:rsidR="00D11F54" w:rsidRDefault="00547763" w:rsidP="008F57B2">
            <w:pPr>
              <w:pStyle w:val="SEPGTableText"/>
              <w:rPr>
                <w:lang w:eastAsia="zh-CN"/>
              </w:rPr>
            </w:pPr>
            <w:r>
              <w:rPr>
                <w:rFonts w:hint="eastAsia"/>
                <w:lang w:eastAsia="zh-CN"/>
              </w:rPr>
              <w:t>服务负责人</w:t>
            </w:r>
          </w:p>
          <w:p w:rsidR="00D11F54" w:rsidRDefault="00D11F54" w:rsidP="008F57B2">
            <w:pPr>
              <w:pStyle w:val="SEPGTableText"/>
            </w:pPr>
            <w:r>
              <w:t>Service manager</w:t>
            </w:r>
          </w:p>
        </w:tc>
      </w:tr>
      <w:tr w:rsidR="00D11F54" w:rsidRPr="007E4170" w:rsidTr="00D11F54">
        <w:trPr>
          <w:cantSplit/>
          <w:tblHeader/>
        </w:trPr>
        <w:tc>
          <w:tcPr>
            <w:tcW w:w="260" w:type="pct"/>
          </w:tcPr>
          <w:p w:rsidR="00D11F54" w:rsidRPr="007E4170" w:rsidRDefault="00D11F54" w:rsidP="002E7A96">
            <w:pPr>
              <w:pStyle w:val="SEPGTableText"/>
              <w:numPr>
                <w:ilvl w:val="0"/>
                <w:numId w:val="35"/>
              </w:numPr>
            </w:pPr>
          </w:p>
        </w:tc>
        <w:tc>
          <w:tcPr>
            <w:tcW w:w="700" w:type="pct"/>
          </w:tcPr>
          <w:p w:rsidR="00D11F54" w:rsidRDefault="00044242" w:rsidP="002705D9">
            <w:pPr>
              <w:pStyle w:val="SEPGTableText"/>
              <w:jc w:val="left"/>
              <w:rPr>
                <w:lang w:eastAsia="zh-CN"/>
              </w:rPr>
            </w:pPr>
            <w:r>
              <w:rPr>
                <w:lang w:eastAsia="zh-CN"/>
              </w:rPr>
              <w:t>On completion of shadow and reverse shadow support</w:t>
            </w:r>
            <w:r w:rsidR="008041C7">
              <w:rPr>
                <w:rFonts w:hint="eastAsia"/>
                <w:lang w:eastAsia="zh-CN"/>
              </w:rPr>
              <w:t>完成跟踪和反向跟踪支持后</w:t>
            </w:r>
          </w:p>
        </w:tc>
        <w:tc>
          <w:tcPr>
            <w:tcW w:w="2340" w:type="pct"/>
            <w:vAlign w:val="center"/>
          </w:tcPr>
          <w:p w:rsidR="00D11F54" w:rsidRDefault="00D11F54" w:rsidP="002705D9">
            <w:pPr>
              <w:pStyle w:val="SEPGTableText"/>
              <w:jc w:val="left"/>
            </w:pPr>
            <w:r>
              <w:rPr>
                <w:rFonts w:hint="eastAsia"/>
                <w:lang w:eastAsia="zh-CN"/>
              </w:rPr>
              <w:t>通过如下步骤，评估团</w:t>
            </w:r>
            <w:r w:rsidR="008041C7">
              <w:rPr>
                <w:rFonts w:hint="eastAsia"/>
                <w:lang w:eastAsia="zh-CN"/>
              </w:rPr>
              <w:t>队</w:t>
            </w:r>
            <w:r>
              <w:rPr>
                <w:rFonts w:hint="eastAsia"/>
                <w:lang w:eastAsia="zh-CN"/>
              </w:rPr>
              <w:t>的准备工作：</w:t>
            </w:r>
            <w:r>
              <w:t>Assess the readiness of the team through the following:</w:t>
            </w:r>
          </w:p>
          <w:p w:rsidR="00D11F54" w:rsidRDefault="008041C7" w:rsidP="002E7A96">
            <w:pPr>
              <w:pStyle w:val="SEPGTableText"/>
              <w:numPr>
                <w:ilvl w:val="0"/>
                <w:numId w:val="29"/>
              </w:numPr>
              <w:jc w:val="left"/>
            </w:pPr>
            <w:r>
              <w:rPr>
                <w:rFonts w:hint="eastAsia"/>
                <w:lang w:eastAsia="zh-CN"/>
              </w:rPr>
              <w:t>参考“上线准备工作检查表”评审团队</w:t>
            </w:r>
            <w:r w:rsidR="00D11F54">
              <w:rPr>
                <w:rFonts w:hint="eastAsia"/>
                <w:lang w:eastAsia="zh-CN"/>
              </w:rPr>
              <w:t>的准备工作</w:t>
            </w:r>
            <w:r w:rsidR="00D11F54">
              <w:t>Review the readiness of the team by referring to “Go Live readiness review checklist”</w:t>
            </w:r>
          </w:p>
          <w:p w:rsidR="00D11F54" w:rsidRDefault="008041C7" w:rsidP="002E7A96">
            <w:pPr>
              <w:pStyle w:val="SEPGTableText"/>
              <w:numPr>
                <w:ilvl w:val="0"/>
                <w:numId w:val="29"/>
              </w:numPr>
              <w:jc w:val="left"/>
            </w:pPr>
            <w:r>
              <w:rPr>
                <w:rFonts w:hint="eastAsia"/>
                <w:lang w:eastAsia="zh-CN"/>
              </w:rPr>
              <w:t>解决问题（若</w:t>
            </w:r>
            <w:r w:rsidR="00D11F54">
              <w:rPr>
                <w:rFonts w:hint="eastAsia"/>
                <w:lang w:eastAsia="zh-CN"/>
              </w:rPr>
              <w:t>有）</w:t>
            </w:r>
            <w:r w:rsidR="00D11F54">
              <w:t>Resolve issues if any</w:t>
            </w:r>
          </w:p>
          <w:p w:rsidR="00D11F54" w:rsidRDefault="008041C7" w:rsidP="008041C7">
            <w:pPr>
              <w:pStyle w:val="SEPGTableText"/>
              <w:numPr>
                <w:ilvl w:val="0"/>
                <w:numId w:val="29"/>
              </w:numPr>
              <w:jc w:val="left"/>
            </w:pPr>
            <w:r>
              <w:rPr>
                <w:rFonts w:hint="eastAsia"/>
                <w:lang w:eastAsia="zh-CN"/>
              </w:rPr>
              <w:t>从客户或者发起人处</w:t>
            </w:r>
            <w:r w:rsidR="00D11F54">
              <w:rPr>
                <w:rFonts w:hint="eastAsia"/>
                <w:lang w:eastAsia="zh-CN"/>
              </w:rPr>
              <w:t>获得全面启动产品支持或者客</w:t>
            </w:r>
            <w:r>
              <w:rPr>
                <w:rFonts w:hint="eastAsia"/>
                <w:lang w:eastAsia="zh-CN"/>
              </w:rPr>
              <w:t>服</w:t>
            </w:r>
            <w:r w:rsidR="00D11F54">
              <w:rPr>
                <w:rFonts w:hint="eastAsia"/>
                <w:lang w:eastAsia="zh-CN"/>
              </w:rPr>
              <w:t>的</w:t>
            </w:r>
            <w:r>
              <w:rPr>
                <w:rFonts w:hint="eastAsia"/>
                <w:lang w:eastAsia="zh-CN"/>
              </w:rPr>
              <w:t>批准</w:t>
            </w:r>
            <w:r w:rsidR="00D11F54" w:rsidRPr="00BA0547">
              <w:t>Gain acceptance on starting full scale product support/customer service from client/sponsor</w:t>
            </w:r>
          </w:p>
        </w:tc>
        <w:tc>
          <w:tcPr>
            <w:tcW w:w="888" w:type="pct"/>
          </w:tcPr>
          <w:p w:rsidR="00D11F54" w:rsidRPr="007F4DCE" w:rsidRDefault="008041C7" w:rsidP="00E93269">
            <w:pPr>
              <w:pStyle w:val="SEPGTableText"/>
              <w:jc w:val="left"/>
            </w:pPr>
            <w:r>
              <w:rPr>
                <w:rFonts w:hint="eastAsia"/>
                <w:lang w:eastAsia="zh-CN"/>
              </w:rPr>
              <w:t>上线准备工作检查</w:t>
            </w:r>
            <w:r w:rsidR="00D11F54">
              <w:rPr>
                <w:rFonts w:hint="eastAsia"/>
                <w:lang w:eastAsia="zh-CN"/>
              </w:rPr>
              <w:t>表</w:t>
            </w:r>
            <w:r w:rsidR="00D11F54">
              <w:t>Go live readiness review checklist</w:t>
            </w:r>
          </w:p>
        </w:tc>
        <w:tc>
          <w:tcPr>
            <w:tcW w:w="811" w:type="pct"/>
          </w:tcPr>
          <w:p w:rsidR="00D11F54" w:rsidRDefault="00547763" w:rsidP="00984438">
            <w:pPr>
              <w:pStyle w:val="SEPGTableText"/>
              <w:rPr>
                <w:lang w:eastAsia="zh-CN"/>
              </w:rPr>
            </w:pPr>
            <w:r>
              <w:rPr>
                <w:rFonts w:hint="eastAsia"/>
                <w:lang w:eastAsia="zh-CN"/>
              </w:rPr>
              <w:t>服务负责人</w:t>
            </w:r>
          </w:p>
          <w:p w:rsidR="00D11F54" w:rsidRDefault="00D11F54" w:rsidP="00984438">
            <w:pPr>
              <w:pStyle w:val="SEPGTableText"/>
            </w:pPr>
            <w:r>
              <w:t>Service manager</w:t>
            </w:r>
          </w:p>
        </w:tc>
      </w:tr>
      <w:tr w:rsidR="00D11F54" w:rsidRPr="007E4170" w:rsidTr="00D11F54">
        <w:trPr>
          <w:cantSplit/>
          <w:tblHeader/>
        </w:trPr>
        <w:tc>
          <w:tcPr>
            <w:tcW w:w="260" w:type="pct"/>
          </w:tcPr>
          <w:p w:rsidR="00D11F54" w:rsidRPr="007E4170" w:rsidRDefault="00D11F54" w:rsidP="002E7A96">
            <w:pPr>
              <w:pStyle w:val="SEPGTableText"/>
              <w:numPr>
                <w:ilvl w:val="0"/>
                <w:numId w:val="35"/>
              </w:numPr>
            </w:pPr>
          </w:p>
        </w:tc>
        <w:tc>
          <w:tcPr>
            <w:tcW w:w="700" w:type="pct"/>
          </w:tcPr>
          <w:p w:rsidR="00D11F54" w:rsidRDefault="00044242" w:rsidP="002705D9">
            <w:pPr>
              <w:pStyle w:val="SEPGTableText"/>
              <w:jc w:val="left"/>
              <w:rPr>
                <w:lang w:eastAsia="zh-CN"/>
              </w:rPr>
            </w:pPr>
            <w:r>
              <w:rPr>
                <w:lang w:eastAsia="zh-CN"/>
              </w:rPr>
              <w:t>On completion of shadow and reverse shadow support</w:t>
            </w:r>
            <w:r w:rsidR="008041C7">
              <w:rPr>
                <w:rFonts w:hint="eastAsia"/>
                <w:lang w:eastAsia="zh-CN"/>
              </w:rPr>
              <w:t>完成跟踪和反向跟踪支持后</w:t>
            </w:r>
          </w:p>
        </w:tc>
        <w:tc>
          <w:tcPr>
            <w:tcW w:w="2340" w:type="pct"/>
            <w:vAlign w:val="center"/>
          </w:tcPr>
          <w:p w:rsidR="00D11F54" w:rsidRDefault="008041C7" w:rsidP="008041C7">
            <w:pPr>
              <w:pStyle w:val="SEPGTableText"/>
              <w:jc w:val="left"/>
            </w:pPr>
            <w:r>
              <w:rPr>
                <w:rFonts w:hint="eastAsia"/>
                <w:lang w:eastAsia="zh-CN"/>
              </w:rPr>
              <w:t>针对</w:t>
            </w:r>
            <w:r w:rsidR="00471CD3">
              <w:rPr>
                <w:rFonts w:hint="eastAsia"/>
                <w:lang w:eastAsia="zh-CN"/>
              </w:rPr>
              <w:t>过渡</w:t>
            </w:r>
            <w:r>
              <w:rPr>
                <w:rFonts w:hint="eastAsia"/>
                <w:lang w:eastAsia="zh-CN"/>
              </w:rPr>
              <w:t>阶段面临的挑战进行经验总结</w:t>
            </w:r>
            <w:r w:rsidR="00D11F54">
              <w:t>Perform lessons learnt of the challenges faced during the transition phase</w:t>
            </w:r>
          </w:p>
        </w:tc>
        <w:tc>
          <w:tcPr>
            <w:tcW w:w="888" w:type="pct"/>
          </w:tcPr>
          <w:p w:rsidR="00D11F54" w:rsidRDefault="008041C7" w:rsidP="00984438">
            <w:pPr>
              <w:pStyle w:val="SEPGTableText"/>
              <w:rPr>
                <w:lang w:eastAsia="zh-CN"/>
              </w:rPr>
            </w:pPr>
            <w:r>
              <w:rPr>
                <w:rFonts w:hint="eastAsia"/>
                <w:lang w:eastAsia="zh-CN"/>
              </w:rPr>
              <w:t>经验总结</w:t>
            </w:r>
          </w:p>
          <w:p w:rsidR="00D11F54" w:rsidRPr="007F4DCE" w:rsidRDefault="00D11F54" w:rsidP="00984438">
            <w:pPr>
              <w:pStyle w:val="SEPGTableText"/>
            </w:pPr>
            <w:r>
              <w:t>Lessons learnt</w:t>
            </w:r>
          </w:p>
        </w:tc>
        <w:tc>
          <w:tcPr>
            <w:tcW w:w="811" w:type="pct"/>
          </w:tcPr>
          <w:p w:rsidR="00D11F54" w:rsidRDefault="00547763" w:rsidP="00BA0547">
            <w:pPr>
              <w:pStyle w:val="SEPGTableText"/>
              <w:rPr>
                <w:lang w:eastAsia="zh-CN"/>
              </w:rPr>
            </w:pPr>
            <w:r>
              <w:rPr>
                <w:rFonts w:hint="eastAsia"/>
                <w:lang w:eastAsia="zh-CN"/>
              </w:rPr>
              <w:t>服务负责人</w:t>
            </w:r>
          </w:p>
          <w:p w:rsidR="00D11F54" w:rsidRDefault="00D11F54" w:rsidP="00BA0547">
            <w:pPr>
              <w:pStyle w:val="SEPGTableText"/>
            </w:pPr>
            <w:r>
              <w:t>Service manager</w:t>
            </w:r>
          </w:p>
        </w:tc>
      </w:tr>
    </w:tbl>
    <w:p w:rsidR="00DA77EE" w:rsidRDefault="00BA0547" w:rsidP="00DA77EE">
      <w:pPr>
        <w:pStyle w:val="af"/>
        <w:numPr>
          <w:ilvl w:val="3"/>
          <w:numId w:val="1"/>
        </w:numPr>
        <w:rPr>
          <w:rFonts w:ascii="Calibri" w:hAnsi="Calibri"/>
          <w:b/>
        </w:rPr>
      </w:pPr>
      <w:r>
        <w:rPr>
          <w:rFonts w:ascii="Calibri" w:hAnsi="Calibri" w:hint="eastAsia"/>
          <w:b/>
          <w:lang w:eastAsia="zh-CN"/>
        </w:rPr>
        <w:t>输出</w:t>
      </w:r>
      <w:r w:rsidR="00DA77EE" w:rsidRPr="00DA77EE">
        <w:rPr>
          <w:rFonts w:ascii="Calibri" w:hAnsi="Calibri"/>
          <w:b/>
        </w:rPr>
        <w:t>Outputs</w:t>
      </w:r>
    </w:p>
    <w:p w:rsidR="00B027F1" w:rsidRPr="00B027F1" w:rsidRDefault="00BA0547" w:rsidP="002E7A96">
      <w:pPr>
        <w:pStyle w:val="NumberedList"/>
        <w:numPr>
          <w:ilvl w:val="0"/>
          <w:numId w:val="30"/>
        </w:numPr>
      </w:pPr>
      <w:r>
        <w:rPr>
          <w:rFonts w:hint="eastAsia"/>
          <w:lang w:eastAsia="zh-CN"/>
        </w:rPr>
        <w:t>更新</w:t>
      </w:r>
      <w:r w:rsidR="00DE1C49">
        <w:rPr>
          <w:rFonts w:hint="eastAsia"/>
          <w:lang w:eastAsia="zh-CN"/>
        </w:rPr>
        <w:t>的</w:t>
      </w:r>
      <w:r w:rsidR="00B75C46">
        <w:rPr>
          <w:rFonts w:hint="eastAsia"/>
          <w:lang w:eastAsia="zh-CN"/>
        </w:rPr>
        <w:t>上线</w:t>
      </w:r>
      <w:r>
        <w:rPr>
          <w:rFonts w:hint="eastAsia"/>
          <w:lang w:eastAsia="zh-CN"/>
        </w:rPr>
        <w:t>准备工作检查表</w:t>
      </w:r>
      <w:r w:rsidR="00B027F1" w:rsidRPr="00B027F1">
        <w:t xml:space="preserve">Updated </w:t>
      </w:r>
      <w:r w:rsidR="008D0248">
        <w:t>Go Live</w:t>
      </w:r>
      <w:r w:rsidR="00B027F1" w:rsidRPr="00B027F1">
        <w:t xml:space="preserve"> readiness checklist</w:t>
      </w:r>
    </w:p>
    <w:p w:rsidR="00B027F1" w:rsidRPr="00B027F1" w:rsidRDefault="00BA0547" w:rsidP="002E7A96">
      <w:pPr>
        <w:pStyle w:val="NumberedList"/>
        <w:numPr>
          <w:ilvl w:val="0"/>
          <w:numId w:val="25"/>
        </w:numPr>
      </w:pPr>
      <w:r>
        <w:rPr>
          <w:rFonts w:hint="eastAsia"/>
          <w:lang w:eastAsia="zh-CN"/>
        </w:rPr>
        <w:t>经验</w:t>
      </w:r>
      <w:r w:rsidR="00DE1C49">
        <w:rPr>
          <w:rFonts w:hint="eastAsia"/>
          <w:lang w:eastAsia="zh-CN"/>
        </w:rPr>
        <w:t>总结</w:t>
      </w:r>
      <w:r>
        <w:rPr>
          <w:rFonts w:hint="eastAsia"/>
          <w:lang w:eastAsia="zh-CN"/>
        </w:rPr>
        <w:t>文档</w:t>
      </w:r>
      <w:r w:rsidR="00B027F1" w:rsidRPr="00B027F1">
        <w:t>Lessons learnt document</w:t>
      </w:r>
    </w:p>
    <w:p w:rsidR="00DA77EE" w:rsidRDefault="00A3091C" w:rsidP="00DA77EE">
      <w:pPr>
        <w:pStyle w:val="af"/>
        <w:numPr>
          <w:ilvl w:val="3"/>
          <w:numId w:val="1"/>
        </w:numPr>
        <w:rPr>
          <w:rFonts w:ascii="Calibri" w:hAnsi="Calibri"/>
          <w:b/>
        </w:rPr>
      </w:pPr>
      <w:r>
        <w:rPr>
          <w:rFonts w:ascii="Calibri" w:hAnsi="Calibri" w:hint="eastAsia"/>
          <w:b/>
          <w:lang w:eastAsia="zh-CN"/>
        </w:rPr>
        <w:t>出口</w:t>
      </w:r>
      <w:r w:rsidR="00BA0547">
        <w:rPr>
          <w:rFonts w:ascii="Calibri" w:hAnsi="Calibri" w:hint="eastAsia"/>
          <w:b/>
          <w:lang w:eastAsia="zh-CN"/>
        </w:rPr>
        <w:t>准则</w:t>
      </w:r>
      <w:r w:rsidR="00DA77EE" w:rsidRPr="00DA77EE">
        <w:rPr>
          <w:rFonts w:ascii="Calibri" w:hAnsi="Calibri"/>
          <w:b/>
        </w:rPr>
        <w:t>Exit Criteria</w:t>
      </w:r>
    </w:p>
    <w:p w:rsidR="00B027F1" w:rsidRPr="00B027F1" w:rsidRDefault="00DE1C49" w:rsidP="002E7A96">
      <w:pPr>
        <w:pStyle w:val="NumberedList"/>
        <w:numPr>
          <w:ilvl w:val="0"/>
          <w:numId w:val="31"/>
        </w:numPr>
      </w:pPr>
      <w:r>
        <w:rPr>
          <w:rFonts w:hint="eastAsia"/>
          <w:lang w:eastAsia="zh-CN"/>
        </w:rPr>
        <w:t>产品支持或者客服已移交给</w:t>
      </w:r>
      <w:r w:rsidR="00BA0547">
        <w:rPr>
          <w:rFonts w:hint="eastAsia"/>
          <w:lang w:eastAsia="zh-CN"/>
        </w:rPr>
        <w:t>S</w:t>
      </w:r>
      <w:r w:rsidR="00B75C46">
        <w:rPr>
          <w:rFonts w:hint="eastAsia"/>
          <w:lang w:eastAsia="zh-CN"/>
        </w:rPr>
        <w:t>GC</w:t>
      </w:r>
      <w:r w:rsidR="00BA0547">
        <w:rPr>
          <w:rFonts w:hint="eastAsia"/>
          <w:lang w:eastAsia="zh-CN"/>
        </w:rPr>
        <w:t>团队</w:t>
      </w:r>
      <w:r w:rsidR="00B027F1" w:rsidRPr="00B027F1">
        <w:t>Product support/customer service is transitioned to SunGard China team</w:t>
      </w:r>
    </w:p>
    <w:p w:rsidR="001E530C" w:rsidRPr="000103A8" w:rsidRDefault="00BA0547" w:rsidP="000103A8">
      <w:pPr>
        <w:pStyle w:val="SEPGHeading2"/>
      </w:pPr>
      <w:bookmarkStart w:id="12" w:name="_Toc271711588"/>
      <w:r>
        <w:rPr>
          <w:rFonts w:hint="eastAsia"/>
          <w:lang w:eastAsia="zh-CN"/>
        </w:rPr>
        <w:t>输出</w:t>
      </w:r>
      <w:r w:rsidRPr="000103A8">
        <w:t>Output</w:t>
      </w:r>
      <w:bookmarkEnd w:id="12"/>
    </w:p>
    <w:p w:rsidR="00BA0547" w:rsidRDefault="00DE1C49" w:rsidP="00264F1D">
      <w:pPr>
        <w:rPr>
          <w:lang w:eastAsia="zh-CN"/>
        </w:rPr>
      </w:pPr>
      <w:r>
        <w:rPr>
          <w:rFonts w:hint="eastAsia"/>
          <w:lang w:eastAsia="zh-CN"/>
        </w:rPr>
        <w:t>关于此</w:t>
      </w:r>
      <w:r w:rsidR="00BA0547">
        <w:rPr>
          <w:rFonts w:hint="eastAsia"/>
          <w:lang w:eastAsia="zh-CN"/>
        </w:rPr>
        <w:t>过程的输出，请参考</w:t>
      </w:r>
      <w:r w:rsidR="00BA0547">
        <w:rPr>
          <w:rFonts w:hint="eastAsia"/>
          <w:lang w:eastAsia="zh-CN"/>
        </w:rPr>
        <w:t>2.4</w:t>
      </w:r>
      <w:r w:rsidR="00BA0547">
        <w:rPr>
          <w:rFonts w:hint="eastAsia"/>
          <w:lang w:eastAsia="zh-CN"/>
        </w:rPr>
        <w:t>章节以了解更多详情。</w:t>
      </w:r>
    </w:p>
    <w:p w:rsidR="00264F1D" w:rsidRPr="008A44C4" w:rsidRDefault="00264F1D" w:rsidP="00264F1D">
      <w:r w:rsidRPr="008A44C4">
        <w:t xml:space="preserve">For </w:t>
      </w:r>
      <w:r w:rsidR="00AC6077" w:rsidRPr="008A44C4">
        <w:t xml:space="preserve">sub process wise </w:t>
      </w:r>
      <w:r w:rsidRPr="008A44C4">
        <w:t>outputs refer to section 2.4</w:t>
      </w:r>
    </w:p>
    <w:p w:rsidR="001E530C" w:rsidRPr="000103A8" w:rsidRDefault="00A3091C" w:rsidP="000103A8">
      <w:pPr>
        <w:pStyle w:val="SEPGHeading2"/>
      </w:pPr>
      <w:bookmarkStart w:id="13" w:name="_Toc271711589"/>
      <w:r>
        <w:rPr>
          <w:rFonts w:hint="eastAsia"/>
          <w:lang w:eastAsia="zh-CN"/>
        </w:rPr>
        <w:lastRenderedPageBreak/>
        <w:t>出口准则</w:t>
      </w:r>
      <w:r w:rsidRPr="000103A8">
        <w:t>Exit Criteria</w:t>
      </w:r>
      <w:bookmarkEnd w:id="13"/>
    </w:p>
    <w:p w:rsidR="00BA0547" w:rsidRDefault="00DE1C49" w:rsidP="00264F1D">
      <w:pPr>
        <w:rPr>
          <w:lang w:eastAsia="zh-CN"/>
        </w:rPr>
      </w:pPr>
      <w:r>
        <w:rPr>
          <w:rFonts w:hint="eastAsia"/>
          <w:lang w:eastAsia="zh-CN"/>
        </w:rPr>
        <w:t>关于此</w:t>
      </w:r>
      <w:r w:rsidR="00A3091C">
        <w:rPr>
          <w:rFonts w:hint="eastAsia"/>
          <w:lang w:eastAsia="zh-CN"/>
        </w:rPr>
        <w:t>过程的出口</w:t>
      </w:r>
      <w:r w:rsidR="00BA0547">
        <w:rPr>
          <w:rFonts w:hint="eastAsia"/>
          <w:lang w:eastAsia="zh-CN"/>
        </w:rPr>
        <w:t>准则，请参考</w:t>
      </w:r>
      <w:r w:rsidR="00BA0547">
        <w:rPr>
          <w:rFonts w:hint="eastAsia"/>
          <w:lang w:eastAsia="zh-CN"/>
        </w:rPr>
        <w:t>2.4</w:t>
      </w:r>
      <w:r w:rsidR="00BA0547">
        <w:rPr>
          <w:rFonts w:hint="eastAsia"/>
          <w:lang w:eastAsia="zh-CN"/>
        </w:rPr>
        <w:t>章以了解更多详情。</w:t>
      </w:r>
    </w:p>
    <w:p w:rsidR="00E61E00" w:rsidRPr="000103A8" w:rsidRDefault="00264F1D" w:rsidP="000103A8">
      <w:r w:rsidRPr="008A44C4">
        <w:t xml:space="preserve">For </w:t>
      </w:r>
      <w:r w:rsidR="00AC6077" w:rsidRPr="008A44C4">
        <w:t>sub process wise</w:t>
      </w:r>
      <w:r w:rsidR="00AC6077">
        <w:t xml:space="preserve"> </w:t>
      </w:r>
      <w:r>
        <w:t>exit criteria</w:t>
      </w:r>
      <w:r w:rsidRPr="008A44C4">
        <w:t xml:space="preserve"> refer to section 2.4</w:t>
      </w:r>
    </w:p>
    <w:p w:rsidR="00194C1F" w:rsidRPr="003B515B" w:rsidRDefault="00BA0547" w:rsidP="000103A8">
      <w:pPr>
        <w:pStyle w:val="SEPGHeading1"/>
      </w:pPr>
      <w:bookmarkStart w:id="14" w:name="_Toc271711590"/>
      <w:r>
        <w:rPr>
          <w:rFonts w:hint="eastAsia"/>
          <w:lang w:eastAsia="zh-CN"/>
        </w:rPr>
        <w:t>过程验证</w:t>
      </w:r>
      <w:r w:rsidRPr="003B515B">
        <w:t>Process Verification</w:t>
      </w:r>
      <w:bookmarkEnd w:id="14"/>
      <w:r w:rsidR="008235D5" w:rsidRPr="003B515B">
        <w:t xml:space="preserve"> </w:t>
      </w:r>
      <w:r w:rsidR="00194C1F" w:rsidRPr="003B515B">
        <w:t xml:space="preserve"> </w:t>
      </w:r>
    </w:p>
    <w:p w:rsidR="00BA0547" w:rsidRDefault="00BA0547" w:rsidP="000103A8">
      <w:pPr>
        <w:rPr>
          <w:lang w:eastAsia="zh-CN"/>
        </w:rPr>
      </w:pPr>
      <w:r>
        <w:rPr>
          <w:rFonts w:hint="eastAsia"/>
          <w:lang w:eastAsia="zh-CN"/>
        </w:rPr>
        <w:t>如下所述，应该进行定期的过程验证以评估是否符合这个过程，解决不符合</w:t>
      </w:r>
      <w:r w:rsidR="00DE1C49">
        <w:rPr>
          <w:rFonts w:hint="eastAsia"/>
          <w:lang w:eastAsia="zh-CN"/>
        </w:rPr>
        <w:t>项</w:t>
      </w:r>
      <w:r>
        <w:rPr>
          <w:rFonts w:hint="eastAsia"/>
          <w:lang w:eastAsia="zh-CN"/>
        </w:rPr>
        <w:t>（</w:t>
      </w:r>
      <w:r w:rsidR="00DE1C49">
        <w:rPr>
          <w:rFonts w:hint="eastAsia"/>
          <w:lang w:eastAsia="zh-CN"/>
        </w:rPr>
        <w:t>若</w:t>
      </w:r>
      <w:r>
        <w:rPr>
          <w:rFonts w:hint="eastAsia"/>
          <w:lang w:eastAsia="zh-CN"/>
        </w:rPr>
        <w:t>有）。</w:t>
      </w:r>
    </w:p>
    <w:p w:rsidR="005C52A5" w:rsidRPr="000103A8" w:rsidRDefault="005C52A5" w:rsidP="000103A8">
      <w:r w:rsidRPr="000103A8">
        <w:t>Periodic process verification, as mentioned below shall be carried out to evaluate the adherence to this process and address noncompliance, if any.</w:t>
      </w:r>
    </w:p>
    <w:p w:rsidR="00555FFF" w:rsidRDefault="00DE1C49" w:rsidP="002E7A96">
      <w:pPr>
        <w:pStyle w:val="NumberedList"/>
        <w:numPr>
          <w:ilvl w:val="0"/>
          <w:numId w:val="32"/>
        </w:numPr>
      </w:pPr>
      <w:r>
        <w:rPr>
          <w:rFonts w:hint="eastAsia"/>
          <w:lang w:eastAsia="zh-CN"/>
        </w:rPr>
        <w:t>高</w:t>
      </w:r>
      <w:r w:rsidR="0043072F">
        <w:rPr>
          <w:rFonts w:hint="eastAsia"/>
          <w:lang w:eastAsia="zh-CN"/>
        </w:rPr>
        <w:t>层</w:t>
      </w:r>
      <w:r>
        <w:rPr>
          <w:rFonts w:hint="eastAsia"/>
          <w:lang w:eastAsia="zh-CN"/>
        </w:rPr>
        <w:t>在里程碑评审时评审服务准备和</w:t>
      </w:r>
      <w:r w:rsidR="00471CD3">
        <w:rPr>
          <w:rFonts w:hint="eastAsia"/>
          <w:lang w:eastAsia="zh-CN"/>
        </w:rPr>
        <w:t>过渡</w:t>
      </w:r>
      <w:r>
        <w:rPr>
          <w:rFonts w:hint="eastAsia"/>
          <w:lang w:eastAsia="zh-CN"/>
        </w:rPr>
        <w:t>活动的状态</w:t>
      </w:r>
      <w:r w:rsidR="0043072F">
        <w:rPr>
          <w:rFonts w:hint="eastAsia"/>
          <w:lang w:eastAsia="zh-CN"/>
        </w:rPr>
        <w:t>。</w:t>
      </w:r>
      <w:r w:rsidR="00555FFF" w:rsidRPr="000B5834">
        <w:t xml:space="preserve">Senior management reviews the status of </w:t>
      </w:r>
      <w:r w:rsidR="00555FFF">
        <w:t>service setup and transition</w:t>
      </w:r>
      <w:r w:rsidR="00555FFF" w:rsidRPr="000B5834">
        <w:t xml:space="preserve"> activities during milestone reviews</w:t>
      </w:r>
    </w:p>
    <w:p w:rsidR="00555FFF" w:rsidRPr="002E4EE9" w:rsidRDefault="0043072F" w:rsidP="0003122E">
      <w:pPr>
        <w:pStyle w:val="NumberedList"/>
        <w:numPr>
          <w:ilvl w:val="0"/>
          <w:numId w:val="32"/>
        </w:numPr>
      </w:pPr>
      <w:r>
        <w:rPr>
          <w:rFonts w:hint="eastAsia"/>
          <w:lang w:eastAsia="zh-CN"/>
        </w:rPr>
        <w:t>SQA</w:t>
      </w:r>
      <w:r>
        <w:rPr>
          <w:rFonts w:hint="eastAsia"/>
          <w:lang w:eastAsia="zh-CN"/>
        </w:rPr>
        <w:t>评审</w:t>
      </w:r>
      <w:r w:rsidR="00DE1C49">
        <w:rPr>
          <w:rFonts w:hint="eastAsia"/>
          <w:lang w:eastAsia="zh-CN"/>
        </w:rPr>
        <w:t>或者审计服务准备</w:t>
      </w:r>
      <w:r>
        <w:rPr>
          <w:rFonts w:hint="eastAsia"/>
          <w:lang w:eastAsia="zh-CN"/>
        </w:rPr>
        <w:t>和</w:t>
      </w:r>
      <w:r w:rsidR="00471CD3">
        <w:rPr>
          <w:rFonts w:hint="eastAsia"/>
          <w:lang w:eastAsia="zh-CN"/>
        </w:rPr>
        <w:t>过渡</w:t>
      </w:r>
      <w:r>
        <w:rPr>
          <w:rFonts w:hint="eastAsia"/>
          <w:lang w:eastAsia="zh-CN"/>
        </w:rPr>
        <w:t>活动以及相关工作产品。</w:t>
      </w:r>
      <w:r w:rsidR="00555FFF" w:rsidRPr="000B5834">
        <w:t xml:space="preserve">SQA reviews and/or audits, </w:t>
      </w:r>
      <w:r w:rsidR="00555FFF">
        <w:t xml:space="preserve">service setup and transition </w:t>
      </w:r>
      <w:r w:rsidR="00555FFF" w:rsidRPr="000B5834">
        <w:t>activities and related work products</w:t>
      </w:r>
    </w:p>
    <w:p w:rsidR="00272059" w:rsidRPr="003B515B" w:rsidRDefault="0043072F" w:rsidP="000103A8">
      <w:pPr>
        <w:pStyle w:val="SEPGHeading1"/>
      </w:pPr>
      <w:bookmarkStart w:id="15" w:name="_Toc271711591"/>
      <w:r>
        <w:rPr>
          <w:rFonts w:hint="eastAsia"/>
          <w:lang w:eastAsia="zh-CN"/>
        </w:rPr>
        <w:t>过程度量</w:t>
      </w:r>
      <w:r w:rsidRPr="003B515B">
        <w:t>Process Measurements</w:t>
      </w:r>
      <w:bookmarkEnd w:id="15"/>
    </w:p>
    <w:p w:rsidR="008773AD" w:rsidRPr="000103A8" w:rsidRDefault="0043072F" w:rsidP="000103A8">
      <w:r>
        <w:rPr>
          <w:rFonts w:hint="eastAsia"/>
          <w:lang w:eastAsia="zh-CN"/>
        </w:rPr>
        <w:t>以下是本过程的推荐度量</w:t>
      </w:r>
      <w:r w:rsidR="00DE1C49">
        <w:rPr>
          <w:rFonts w:hint="eastAsia"/>
          <w:lang w:eastAsia="zh-CN"/>
        </w:rPr>
        <w:t>项</w:t>
      </w:r>
      <w:r>
        <w:rPr>
          <w:rFonts w:hint="eastAsia"/>
          <w:lang w:eastAsia="zh-CN"/>
        </w:rPr>
        <w:t>。应根据项目干系人的需求</w:t>
      </w:r>
      <w:r w:rsidR="00DE1C49">
        <w:rPr>
          <w:rFonts w:hint="eastAsia"/>
          <w:lang w:eastAsia="zh-CN"/>
        </w:rPr>
        <w:t>，</w:t>
      </w:r>
      <w:r>
        <w:rPr>
          <w:rFonts w:hint="eastAsia"/>
          <w:lang w:eastAsia="zh-CN"/>
        </w:rPr>
        <w:t>决定</w:t>
      </w:r>
      <w:r w:rsidR="00DE1C49">
        <w:rPr>
          <w:rFonts w:hint="eastAsia"/>
          <w:lang w:eastAsia="zh-CN"/>
        </w:rPr>
        <w:t>是否增加更多的</w:t>
      </w:r>
      <w:r>
        <w:rPr>
          <w:rFonts w:hint="eastAsia"/>
          <w:lang w:eastAsia="zh-CN"/>
        </w:rPr>
        <w:t>度量</w:t>
      </w:r>
      <w:r w:rsidR="00DE1C49">
        <w:rPr>
          <w:rFonts w:hint="eastAsia"/>
          <w:lang w:eastAsia="zh-CN"/>
        </w:rPr>
        <w:t>项</w:t>
      </w:r>
      <w:r>
        <w:rPr>
          <w:rFonts w:hint="eastAsia"/>
          <w:lang w:eastAsia="zh-CN"/>
        </w:rPr>
        <w:t>。</w:t>
      </w:r>
      <w:r w:rsidR="009D5383" w:rsidRPr="000103A8">
        <w:t>F</w:t>
      </w:r>
      <w:r w:rsidR="008773AD" w:rsidRPr="000103A8">
        <w:t>ollowing are the suggested measurements for th</w:t>
      </w:r>
      <w:r w:rsidR="005C52A5" w:rsidRPr="000103A8">
        <w:t>is</w:t>
      </w:r>
      <w:r w:rsidR="008773AD" w:rsidRPr="000103A8">
        <w:t xml:space="preserve"> process</w:t>
      </w:r>
      <w:r w:rsidR="005C52A5" w:rsidRPr="000103A8">
        <w:t>. Additional process measurements shall be decided based on project stakeholder requirements.</w:t>
      </w:r>
    </w:p>
    <w:p w:rsidR="000A7C7D" w:rsidRDefault="00DE1C49" w:rsidP="002E7A96">
      <w:pPr>
        <w:pStyle w:val="NumberedList"/>
        <w:numPr>
          <w:ilvl w:val="0"/>
          <w:numId w:val="33"/>
        </w:numPr>
      </w:pPr>
      <w:r>
        <w:rPr>
          <w:rFonts w:hint="eastAsia"/>
          <w:lang w:eastAsia="zh-CN"/>
        </w:rPr>
        <w:t>服务准备</w:t>
      </w:r>
      <w:r w:rsidR="0043072F">
        <w:rPr>
          <w:rFonts w:hint="eastAsia"/>
          <w:lang w:eastAsia="zh-CN"/>
        </w:rPr>
        <w:t>和</w:t>
      </w:r>
      <w:r w:rsidR="00471CD3">
        <w:rPr>
          <w:rFonts w:hint="eastAsia"/>
          <w:lang w:eastAsia="zh-CN"/>
        </w:rPr>
        <w:t>过渡</w:t>
      </w:r>
      <w:r w:rsidR="0043072F">
        <w:rPr>
          <w:rFonts w:hint="eastAsia"/>
          <w:lang w:eastAsia="zh-CN"/>
        </w:rPr>
        <w:t>活动</w:t>
      </w:r>
      <w:r>
        <w:rPr>
          <w:rFonts w:hint="eastAsia"/>
          <w:lang w:eastAsia="zh-CN"/>
        </w:rPr>
        <w:t>所花费</w:t>
      </w:r>
      <w:r w:rsidR="0043072F">
        <w:rPr>
          <w:rFonts w:hint="eastAsia"/>
          <w:lang w:eastAsia="zh-CN"/>
        </w:rPr>
        <w:t>的工作量。</w:t>
      </w:r>
      <w:r w:rsidR="00CA0353">
        <w:t>Efforts spent on service setup and transition activities</w:t>
      </w:r>
    </w:p>
    <w:p w:rsidR="000A7C7D" w:rsidRDefault="000A7C7D" w:rsidP="0003122E">
      <w:pPr>
        <w:pStyle w:val="NumberedList"/>
        <w:numPr>
          <w:ilvl w:val="0"/>
          <w:numId w:val="0"/>
        </w:numPr>
        <w:ind w:left="1080"/>
      </w:pPr>
    </w:p>
    <w:p w:rsidR="004516A2" w:rsidRDefault="00A809F5" w:rsidP="000103A8">
      <w:pPr>
        <w:pStyle w:val="SEPGTemplateusageguideline"/>
      </w:pPr>
      <w:r>
        <w:br w:type="page"/>
      </w:r>
    </w:p>
    <w:p w:rsidR="00191B61" w:rsidRPr="00917EA7" w:rsidRDefault="0043072F" w:rsidP="000103A8">
      <w:pPr>
        <w:pStyle w:val="SEPGPlainHeading"/>
        <w:jc w:val="left"/>
      </w:pPr>
      <w:r>
        <w:rPr>
          <w:rFonts w:hint="eastAsia"/>
          <w:lang w:eastAsia="zh-CN"/>
        </w:rPr>
        <w:lastRenderedPageBreak/>
        <w:t>文档</w:t>
      </w:r>
      <w:r w:rsidR="00AA1B4E">
        <w:rPr>
          <w:rFonts w:hint="eastAsia"/>
          <w:lang w:eastAsia="zh-CN"/>
        </w:rPr>
        <w:t>控制</w:t>
      </w:r>
      <w:r w:rsidR="00EE1826">
        <w:t>Document Control</w:t>
      </w:r>
    </w:p>
    <w:tbl>
      <w:tblPr>
        <w:tblW w:w="82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2340"/>
        <w:gridCol w:w="2160"/>
        <w:gridCol w:w="1800"/>
      </w:tblGrid>
      <w:tr w:rsidR="00191B61" w:rsidTr="008A5232">
        <w:trPr>
          <w:trHeight w:val="332"/>
        </w:trPr>
        <w:tc>
          <w:tcPr>
            <w:tcW w:w="1980" w:type="dxa"/>
          </w:tcPr>
          <w:p w:rsidR="0043072F" w:rsidRDefault="0043072F" w:rsidP="000103A8">
            <w:pPr>
              <w:pStyle w:val="SEPGDocumentControlTableHeading"/>
              <w:rPr>
                <w:lang w:eastAsia="zh-CN"/>
              </w:rPr>
            </w:pPr>
            <w:r>
              <w:rPr>
                <w:rFonts w:hint="eastAsia"/>
                <w:lang w:eastAsia="zh-CN"/>
              </w:rPr>
              <w:t>标题</w:t>
            </w:r>
          </w:p>
          <w:p w:rsidR="00191B61" w:rsidRPr="00960577" w:rsidRDefault="00191B61" w:rsidP="000103A8">
            <w:pPr>
              <w:pStyle w:val="SEPGDocumentControlTableHeading"/>
            </w:pPr>
            <w:r>
              <w:t>Title</w:t>
            </w:r>
          </w:p>
        </w:tc>
        <w:tc>
          <w:tcPr>
            <w:tcW w:w="6300" w:type="dxa"/>
            <w:gridSpan w:val="3"/>
          </w:tcPr>
          <w:p w:rsidR="0043072F" w:rsidRDefault="006E126A" w:rsidP="000103A8">
            <w:pPr>
              <w:pStyle w:val="SEPGDocumentControlTableText"/>
              <w:rPr>
                <w:lang w:eastAsia="zh-CN"/>
              </w:rPr>
            </w:pPr>
            <w:r>
              <w:rPr>
                <w:rFonts w:hint="eastAsia"/>
                <w:lang w:eastAsia="zh-CN"/>
              </w:rPr>
              <w:t>服务准备和</w:t>
            </w:r>
            <w:r w:rsidR="00471CD3">
              <w:rPr>
                <w:rFonts w:hint="eastAsia"/>
                <w:lang w:eastAsia="zh-CN"/>
              </w:rPr>
              <w:t>过渡</w:t>
            </w:r>
            <w:r>
              <w:rPr>
                <w:rFonts w:hint="eastAsia"/>
                <w:lang w:eastAsia="zh-CN"/>
              </w:rPr>
              <w:t>过程</w:t>
            </w:r>
          </w:p>
          <w:p w:rsidR="00191B61" w:rsidRPr="00D14844" w:rsidRDefault="000F5738" w:rsidP="000103A8">
            <w:pPr>
              <w:pStyle w:val="SEPGDocumentControlTableText"/>
            </w:pPr>
            <w:fldSimple w:instr=" TITLE   \* MERGEFORMAT ">
              <w:r w:rsidR="00C77119">
                <w:t>Service Set Up and Transition Process</w:t>
              </w:r>
            </w:fldSimple>
          </w:p>
        </w:tc>
      </w:tr>
      <w:tr w:rsidR="00191B61" w:rsidTr="008A5232">
        <w:trPr>
          <w:trHeight w:val="332"/>
        </w:trPr>
        <w:tc>
          <w:tcPr>
            <w:tcW w:w="1980" w:type="dxa"/>
          </w:tcPr>
          <w:p w:rsidR="0043072F" w:rsidRDefault="0043072F" w:rsidP="000103A8">
            <w:pPr>
              <w:pStyle w:val="SEPGDocumentControlTableHeading"/>
              <w:rPr>
                <w:lang w:eastAsia="zh-CN"/>
              </w:rPr>
            </w:pPr>
            <w:r>
              <w:rPr>
                <w:rFonts w:hint="eastAsia"/>
                <w:lang w:eastAsia="zh-CN"/>
              </w:rPr>
              <w:t>识别码</w:t>
            </w:r>
          </w:p>
          <w:p w:rsidR="00191B61" w:rsidRPr="00960577" w:rsidRDefault="00191B61" w:rsidP="000103A8">
            <w:pPr>
              <w:pStyle w:val="SEPGDocumentControlTableHeading"/>
            </w:pPr>
            <w:r w:rsidRPr="00960577">
              <w:t>ID</w:t>
            </w:r>
          </w:p>
        </w:tc>
        <w:tc>
          <w:tcPr>
            <w:tcW w:w="6300" w:type="dxa"/>
            <w:gridSpan w:val="3"/>
          </w:tcPr>
          <w:p w:rsidR="00AA1B4E" w:rsidRDefault="00AA1B4E" w:rsidP="000103A8">
            <w:pPr>
              <w:pStyle w:val="SEPGDocumentControlTableText"/>
              <w:rPr>
                <w:lang w:eastAsia="zh-CN"/>
              </w:rPr>
            </w:pPr>
            <w:r>
              <w:t>TMP_</w:t>
            </w:r>
            <w:r>
              <w:rPr>
                <w:rFonts w:hint="eastAsia"/>
                <w:lang w:eastAsia="zh-CN"/>
              </w:rPr>
              <w:t>过程</w:t>
            </w:r>
          </w:p>
          <w:p w:rsidR="00191B61" w:rsidRDefault="000F5738" w:rsidP="000103A8">
            <w:pPr>
              <w:pStyle w:val="SEPGDocumentControlTableText"/>
            </w:pPr>
            <w:fldSimple w:instr=" DOCPROPERTY  &quot;Document ID&quot;  \* MERGEFORMAT ">
              <w:r w:rsidR="000D62C8">
                <w:t>TMP_Process</w:t>
              </w:r>
            </w:fldSimple>
          </w:p>
        </w:tc>
      </w:tr>
      <w:tr w:rsidR="00191B61" w:rsidTr="008A5232">
        <w:tc>
          <w:tcPr>
            <w:tcW w:w="1980" w:type="dxa"/>
          </w:tcPr>
          <w:p w:rsidR="0043072F" w:rsidRDefault="0043072F" w:rsidP="000103A8">
            <w:pPr>
              <w:pStyle w:val="SEPGDocumentControlTableHeading"/>
              <w:rPr>
                <w:lang w:eastAsia="zh-CN"/>
              </w:rPr>
            </w:pPr>
            <w:r>
              <w:rPr>
                <w:rFonts w:hint="eastAsia"/>
                <w:lang w:eastAsia="zh-CN"/>
              </w:rPr>
              <w:t>版本号</w:t>
            </w:r>
          </w:p>
          <w:p w:rsidR="00191B61" w:rsidRPr="00960577" w:rsidRDefault="00191B61" w:rsidP="000103A8">
            <w:pPr>
              <w:pStyle w:val="SEPGDocumentControlTableHeading"/>
            </w:pPr>
            <w:r>
              <w:t>Version No.</w:t>
            </w:r>
          </w:p>
        </w:tc>
        <w:tc>
          <w:tcPr>
            <w:tcW w:w="2340" w:type="dxa"/>
          </w:tcPr>
          <w:p w:rsidR="00191B61" w:rsidRDefault="000F5738" w:rsidP="000103A8">
            <w:pPr>
              <w:pStyle w:val="SEPGDocumentControlTableText"/>
            </w:pPr>
            <w:fldSimple w:instr=" DOCPROPERTY  TmplVersion  \* MERGEFORMAT ">
              <w:r w:rsidR="000D62C8">
                <w:t>1.0</w:t>
              </w:r>
            </w:fldSimple>
          </w:p>
        </w:tc>
        <w:tc>
          <w:tcPr>
            <w:tcW w:w="2160" w:type="dxa"/>
          </w:tcPr>
          <w:p w:rsidR="0043072F" w:rsidRDefault="0043072F" w:rsidP="000103A8">
            <w:pPr>
              <w:pStyle w:val="SEPGDocumentControlTableHeading"/>
              <w:rPr>
                <w:lang w:eastAsia="zh-CN"/>
              </w:rPr>
            </w:pPr>
            <w:r>
              <w:rPr>
                <w:rFonts w:hint="eastAsia"/>
                <w:lang w:eastAsia="zh-CN"/>
              </w:rPr>
              <w:t>有效日期</w:t>
            </w:r>
          </w:p>
          <w:p w:rsidR="00191B61" w:rsidRPr="00960577" w:rsidRDefault="00191B61" w:rsidP="000103A8">
            <w:pPr>
              <w:pStyle w:val="SEPGDocumentControlTableHeading"/>
            </w:pPr>
            <w:r w:rsidRPr="00960577">
              <w:t>Effective Date</w:t>
            </w:r>
          </w:p>
        </w:tc>
        <w:tc>
          <w:tcPr>
            <w:tcW w:w="1800" w:type="dxa"/>
          </w:tcPr>
          <w:p w:rsidR="0043072F" w:rsidRDefault="0043072F" w:rsidP="000103A8">
            <w:pPr>
              <w:pStyle w:val="SEPGDocumentControlTableText"/>
              <w:rPr>
                <w:lang w:eastAsia="zh-CN"/>
              </w:rPr>
            </w:pPr>
            <w:r>
              <w:rPr>
                <w:rFonts w:hint="eastAsia"/>
                <w:lang w:eastAsia="zh-CN"/>
              </w:rPr>
              <w:t xml:space="preserve">2010-08-02 </w:t>
            </w:r>
          </w:p>
          <w:p w:rsidR="00191B61" w:rsidRDefault="000F5738" w:rsidP="000103A8">
            <w:pPr>
              <w:pStyle w:val="SEPGDocumentControlTableText"/>
            </w:pPr>
            <w:fldSimple w:instr=" DOCPROPERTY  &quot;Effective Date&quot;  \* MERGEFORMAT ">
              <w:r w:rsidR="000D62C8">
                <w:t>02 August, 2010</w:t>
              </w:r>
            </w:fldSimple>
          </w:p>
        </w:tc>
      </w:tr>
    </w:tbl>
    <w:p w:rsidR="0024641E" w:rsidRDefault="0024641E" w:rsidP="000103A8">
      <w:pPr>
        <w:pStyle w:val="SEPGTemplateusageguideline"/>
      </w:pPr>
    </w:p>
    <w:p w:rsidR="0043072F" w:rsidRDefault="0043072F" w:rsidP="000103A8">
      <w:pPr>
        <w:pStyle w:val="SEPGPlainHeading"/>
        <w:jc w:val="left"/>
        <w:rPr>
          <w:lang w:eastAsia="zh-CN"/>
        </w:rPr>
      </w:pPr>
      <w:r>
        <w:rPr>
          <w:rFonts w:hint="eastAsia"/>
          <w:lang w:eastAsia="zh-CN"/>
        </w:rPr>
        <w:t>文档修</w:t>
      </w:r>
      <w:r w:rsidR="00AA1B4E">
        <w:rPr>
          <w:rFonts w:hint="eastAsia"/>
          <w:lang w:eastAsia="zh-CN"/>
        </w:rPr>
        <w:t>订</w:t>
      </w:r>
      <w:r>
        <w:rPr>
          <w:rFonts w:hint="eastAsia"/>
          <w:lang w:eastAsia="zh-CN"/>
        </w:rPr>
        <w:t>历史</w:t>
      </w:r>
    </w:p>
    <w:p w:rsidR="00EE1826" w:rsidRDefault="00EE1826" w:rsidP="000103A8">
      <w:pPr>
        <w:pStyle w:val="SEPGPlainHeading"/>
        <w:jc w:val="left"/>
      </w:pPr>
      <w:r>
        <w:t>Document History</w:t>
      </w:r>
    </w:p>
    <w:p w:rsidR="0043072F" w:rsidRDefault="0043072F" w:rsidP="000103A8">
      <w:pPr>
        <w:rPr>
          <w:lang w:eastAsia="zh-CN"/>
        </w:rPr>
      </w:pPr>
      <w:r>
        <w:rPr>
          <w:rFonts w:hint="eastAsia"/>
          <w:lang w:eastAsia="zh-CN"/>
        </w:rPr>
        <w:t>&lt;</w:t>
      </w:r>
      <w:r>
        <w:rPr>
          <w:rFonts w:hint="eastAsia"/>
          <w:lang w:eastAsia="zh-CN"/>
        </w:rPr>
        <w:t>本表格含有对本过程文档所做的修</w:t>
      </w:r>
      <w:r w:rsidR="00AA1B4E">
        <w:rPr>
          <w:rFonts w:hint="eastAsia"/>
          <w:lang w:eastAsia="zh-CN"/>
        </w:rPr>
        <w:t>订</w:t>
      </w:r>
      <w:r>
        <w:rPr>
          <w:rFonts w:hint="eastAsia"/>
          <w:lang w:eastAsia="zh-CN"/>
        </w:rPr>
        <w:t>历史。</w:t>
      </w:r>
      <w:r>
        <w:rPr>
          <w:rFonts w:hint="eastAsia"/>
          <w:lang w:eastAsia="zh-CN"/>
        </w:rPr>
        <w:t>&gt;</w:t>
      </w:r>
    </w:p>
    <w:p w:rsidR="00EE1826" w:rsidRPr="000103A8" w:rsidRDefault="00EE1826" w:rsidP="000103A8">
      <w:r w:rsidRPr="000103A8">
        <w:t>&lt;This table contains a history of the revisions made to this process document.&gt;</w:t>
      </w:r>
    </w:p>
    <w:p w:rsidR="00EE1826" w:rsidRPr="000103A8" w:rsidRDefault="00EE1826" w:rsidP="000103A8"/>
    <w:tbl>
      <w:tblPr>
        <w:tblW w:w="4970" w:type="pct"/>
        <w:jc w:val="center"/>
        <w:tblInd w:w="-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13"/>
        <w:gridCol w:w="919"/>
        <w:gridCol w:w="2924"/>
        <w:gridCol w:w="1324"/>
        <w:gridCol w:w="1220"/>
        <w:gridCol w:w="1074"/>
      </w:tblGrid>
      <w:tr w:rsidR="0043072F" w:rsidRPr="00DF6BAF" w:rsidTr="008A5232">
        <w:trPr>
          <w:trHeight w:val="323"/>
          <w:jc w:val="center"/>
        </w:trPr>
        <w:tc>
          <w:tcPr>
            <w:tcW w:w="604" w:type="pct"/>
            <w:tcBorders>
              <w:top w:val="single" w:sz="4" w:space="0" w:color="auto"/>
              <w:left w:val="single" w:sz="4" w:space="0" w:color="auto"/>
              <w:bottom w:val="single" w:sz="4" w:space="0" w:color="auto"/>
              <w:right w:val="single" w:sz="4" w:space="0" w:color="auto"/>
            </w:tcBorders>
            <w:shd w:val="clear" w:color="auto" w:fill="E6E6E6"/>
          </w:tcPr>
          <w:p w:rsidR="00EE1826" w:rsidRPr="00BD0C7E" w:rsidRDefault="0043072F" w:rsidP="000103A8">
            <w:pPr>
              <w:pStyle w:val="SEPGTableHeading"/>
            </w:pPr>
            <w:r>
              <w:rPr>
                <w:rFonts w:hint="eastAsia"/>
                <w:lang w:eastAsia="zh-CN"/>
              </w:rPr>
              <w:t>版本号</w:t>
            </w:r>
            <w:r w:rsidR="00EE1826" w:rsidRPr="00BD0C7E">
              <w:t>Version No.</w:t>
            </w:r>
          </w:p>
        </w:tc>
        <w:tc>
          <w:tcPr>
            <w:tcW w:w="548" w:type="pct"/>
            <w:tcBorders>
              <w:top w:val="single" w:sz="4" w:space="0" w:color="auto"/>
              <w:left w:val="single" w:sz="4" w:space="0" w:color="auto"/>
              <w:bottom w:val="single" w:sz="4" w:space="0" w:color="auto"/>
              <w:right w:val="single" w:sz="4" w:space="0" w:color="auto"/>
            </w:tcBorders>
            <w:shd w:val="clear" w:color="auto" w:fill="E6E6E6"/>
          </w:tcPr>
          <w:p w:rsidR="0043072F" w:rsidRDefault="0043072F" w:rsidP="000103A8">
            <w:pPr>
              <w:pStyle w:val="SEPGTableHeading"/>
              <w:rPr>
                <w:lang w:eastAsia="zh-CN"/>
              </w:rPr>
            </w:pPr>
            <w:r>
              <w:rPr>
                <w:rFonts w:hint="eastAsia"/>
                <w:lang w:eastAsia="zh-CN"/>
              </w:rPr>
              <w:t>修</w:t>
            </w:r>
            <w:r w:rsidR="00AA1B4E">
              <w:rPr>
                <w:rFonts w:hint="eastAsia"/>
                <w:lang w:eastAsia="zh-CN"/>
              </w:rPr>
              <w:t>订</w:t>
            </w:r>
            <w:r>
              <w:rPr>
                <w:rFonts w:hint="eastAsia"/>
                <w:lang w:eastAsia="zh-CN"/>
              </w:rPr>
              <w:t>日期</w:t>
            </w:r>
          </w:p>
          <w:p w:rsidR="00EE1826" w:rsidRPr="00BD0C7E" w:rsidRDefault="00EE1826" w:rsidP="000103A8">
            <w:pPr>
              <w:pStyle w:val="SEPGTableHeading"/>
            </w:pPr>
            <w:r w:rsidRPr="00BD0C7E">
              <w:t>Date</w:t>
            </w:r>
          </w:p>
        </w:tc>
        <w:tc>
          <w:tcPr>
            <w:tcW w:w="1731" w:type="pct"/>
            <w:tcBorders>
              <w:top w:val="single" w:sz="4" w:space="0" w:color="auto"/>
              <w:left w:val="single" w:sz="4" w:space="0" w:color="auto"/>
              <w:bottom w:val="single" w:sz="4" w:space="0" w:color="auto"/>
              <w:right w:val="single" w:sz="4" w:space="0" w:color="auto"/>
            </w:tcBorders>
            <w:shd w:val="clear" w:color="auto" w:fill="E6E6E6"/>
          </w:tcPr>
          <w:p w:rsidR="0043072F" w:rsidRDefault="00AA1B4E" w:rsidP="000103A8">
            <w:pPr>
              <w:pStyle w:val="SEPGTableHeading"/>
              <w:rPr>
                <w:lang w:eastAsia="zh-CN"/>
              </w:rPr>
            </w:pPr>
            <w:r>
              <w:rPr>
                <w:rFonts w:hint="eastAsia"/>
                <w:lang w:eastAsia="zh-CN"/>
              </w:rPr>
              <w:t>变更理由</w:t>
            </w:r>
          </w:p>
          <w:p w:rsidR="00EE1826" w:rsidRPr="00BD0C7E" w:rsidRDefault="00EE1826" w:rsidP="000103A8">
            <w:pPr>
              <w:pStyle w:val="SEPGTableHeading"/>
            </w:pPr>
            <w:r w:rsidRPr="00BD0C7E">
              <w:t>Reason for change</w:t>
            </w:r>
          </w:p>
        </w:tc>
        <w:tc>
          <w:tcPr>
            <w:tcW w:w="787" w:type="pct"/>
            <w:tcBorders>
              <w:top w:val="single" w:sz="4" w:space="0" w:color="auto"/>
              <w:left w:val="single" w:sz="4" w:space="0" w:color="auto"/>
              <w:bottom w:val="single" w:sz="4" w:space="0" w:color="auto"/>
              <w:right w:val="single" w:sz="4" w:space="0" w:color="auto"/>
            </w:tcBorders>
            <w:shd w:val="clear" w:color="auto" w:fill="E6E6E6"/>
          </w:tcPr>
          <w:p w:rsidR="00AA1B4E" w:rsidRDefault="00AA1B4E" w:rsidP="000103A8">
            <w:pPr>
              <w:pStyle w:val="SEPGTableHeading"/>
              <w:rPr>
                <w:lang w:eastAsia="zh-CN"/>
              </w:rPr>
            </w:pPr>
            <w:r>
              <w:rPr>
                <w:rFonts w:hint="eastAsia"/>
                <w:lang w:eastAsia="zh-CN"/>
              </w:rPr>
              <w:t>作者</w:t>
            </w:r>
          </w:p>
          <w:p w:rsidR="00EE1826" w:rsidRPr="00BD0C7E" w:rsidRDefault="00EE1826" w:rsidP="000103A8">
            <w:pPr>
              <w:pStyle w:val="SEPGTableHeading"/>
            </w:pPr>
            <w:r w:rsidRPr="00BD0C7E">
              <w:t>Author</w:t>
            </w:r>
          </w:p>
        </w:tc>
        <w:tc>
          <w:tcPr>
            <w:tcW w:w="726" w:type="pct"/>
            <w:tcBorders>
              <w:top w:val="single" w:sz="4" w:space="0" w:color="auto"/>
              <w:left w:val="single" w:sz="4" w:space="0" w:color="auto"/>
              <w:bottom w:val="single" w:sz="4" w:space="0" w:color="auto"/>
              <w:right w:val="single" w:sz="4" w:space="0" w:color="auto"/>
            </w:tcBorders>
            <w:shd w:val="clear" w:color="auto" w:fill="E6E6E6"/>
          </w:tcPr>
          <w:p w:rsidR="00EE1826" w:rsidRPr="00BD0C7E" w:rsidRDefault="0043072F" w:rsidP="000103A8">
            <w:pPr>
              <w:pStyle w:val="SEPGTableHeading"/>
            </w:pPr>
            <w:r>
              <w:rPr>
                <w:rFonts w:hint="eastAsia"/>
                <w:lang w:eastAsia="zh-CN"/>
              </w:rPr>
              <w:t>评审人</w:t>
            </w:r>
            <w:r w:rsidR="00EE1826">
              <w:t>Reviewed by</w:t>
            </w:r>
          </w:p>
        </w:tc>
        <w:tc>
          <w:tcPr>
            <w:tcW w:w="603" w:type="pct"/>
            <w:tcBorders>
              <w:top w:val="single" w:sz="4" w:space="0" w:color="auto"/>
              <w:left w:val="single" w:sz="4" w:space="0" w:color="auto"/>
              <w:bottom w:val="single" w:sz="4" w:space="0" w:color="auto"/>
              <w:right w:val="single" w:sz="4" w:space="0" w:color="auto"/>
            </w:tcBorders>
            <w:shd w:val="clear" w:color="auto" w:fill="E6E6E6"/>
          </w:tcPr>
          <w:p w:rsidR="00EE1826" w:rsidRPr="00BD0C7E" w:rsidRDefault="0043072F" w:rsidP="000103A8">
            <w:pPr>
              <w:pStyle w:val="SEPGTableHeading"/>
            </w:pPr>
            <w:r>
              <w:rPr>
                <w:rFonts w:hint="eastAsia"/>
                <w:lang w:eastAsia="zh-CN"/>
              </w:rPr>
              <w:t>批准人</w:t>
            </w:r>
            <w:r w:rsidR="00EE1826" w:rsidRPr="00BD0C7E">
              <w:t>Approved by</w:t>
            </w:r>
          </w:p>
        </w:tc>
      </w:tr>
      <w:tr w:rsidR="0043072F" w:rsidRPr="00CF7A35" w:rsidTr="008A5232">
        <w:trPr>
          <w:trHeight w:val="335"/>
          <w:jc w:val="center"/>
        </w:trPr>
        <w:tc>
          <w:tcPr>
            <w:tcW w:w="604" w:type="pct"/>
            <w:tcBorders>
              <w:top w:val="single" w:sz="4" w:space="0" w:color="auto"/>
            </w:tcBorders>
          </w:tcPr>
          <w:p w:rsidR="00EE1826" w:rsidRPr="00CF7A35" w:rsidRDefault="00C77119" w:rsidP="000103A8">
            <w:pPr>
              <w:pStyle w:val="SEPGTableText"/>
            </w:pPr>
            <w:r>
              <w:t>1.0</w:t>
            </w:r>
          </w:p>
        </w:tc>
        <w:tc>
          <w:tcPr>
            <w:tcW w:w="548" w:type="pct"/>
            <w:tcBorders>
              <w:top w:val="single" w:sz="4" w:space="0" w:color="auto"/>
            </w:tcBorders>
          </w:tcPr>
          <w:p w:rsidR="00EE1826" w:rsidRPr="00CF7A35" w:rsidRDefault="00EE1826" w:rsidP="000103A8">
            <w:pPr>
              <w:pStyle w:val="SEPGTableText"/>
            </w:pPr>
          </w:p>
        </w:tc>
        <w:tc>
          <w:tcPr>
            <w:tcW w:w="1731" w:type="pct"/>
            <w:tcBorders>
              <w:top w:val="single" w:sz="4" w:space="0" w:color="auto"/>
            </w:tcBorders>
          </w:tcPr>
          <w:p w:rsidR="0043072F" w:rsidRDefault="0043072F" w:rsidP="000103A8">
            <w:pPr>
              <w:pStyle w:val="SEPGTableText"/>
              <w:rPr>
                <w:lang w:eastAsia="zh-CN"/>
              </w:rPr>
            </w:pPr>
            <w:r>
              <w:rPr>
                <w:rFonts w:hint="eastAsia"/>
                <w:lang w:eastAsia="zh-CN"/>
              </w:rPr>
              <w:t>创建</w:t>
            </w:r>
          </w:p>
          <w:p w:rsidR="00EE1826" w:rsidRPr="00CF7A35" w:rsidRDefault="00C77119" w:rsidP="000103A8">
            <w:pPr>
              <w:pStyle w:val="SEPGTableText"/>
            </w:pPr>
            <w:r>
              <w:t>Initial Draft</w:t>
            </w:r>
          </w:p>
        </w:tc>
        <w:tc>
          <w:tcPr>
            <w:tcW w:w="787" w:type="pct"/>
            <w:tcBorders>
              <w:top w:val="single" w:sz="4" w:space="0" w:color="auto"/>
            </w:tcBorders>
          </w:tcPr>
          <w:p w:rsidR="00EE1826" w:rsidRPr="00CF7A35" w:rsidRDefault="00C77119" w:rsidP="000103A8">
            <w:pPr>
              <w:pStyle w:val="SEPGTableText"/>
            </w:pPr>
            <w:r>
              <w:t>CoE-PPM</w:t>
            </w:r>
          </w:p>
        </w:tc>
        <w:tc>
          <w:tcPr>
            <w:tcW w:w="726" w:type="pct"/>
            <w:tcBorders>
              <w:top w:val="single" w:sz="4" w:space="0" w:color="auto"/>
            </w:tcBorders>
          </w:tcPr>
          <w:p w:rsidR="00EE1826" w:rsidRPr="00CF7A35" w:rsidRDefault="00C77119" w:rsidP="000103A8">
            <w:pPr>
              <w:pStyle w:val="SEPGTableText"/>
            </w:pPr>
            <w:r>
              <w:t>Vivek Kulkarni</w:t>
            </w:r>
          </w:p>
        </w:tc>
        <w:tc>
          <w:tcPr>
            <w:tcW w:w="603" w:type="pct"/>
            <w:tcBorders>
              <w:top w:val="single" w:sz="4" w:space="0" w:color="auto"/>
            </w:tcBorders>
          </w:tcPr>
          <w:p w:rsidR="00EE1826" w:rsidRPr="00CF7A35" w:rsidRDefault="00EE1826" w:rsidP="000103A8">
            <w:pPr>
              <w:pStyle w:val="SEPGTableText"/>
            </w:pPr>
          </w:p>
        </w:tc>
      </w:tr>
      <w:tr w:rsidR="0043072F" w:rsidRPr="00CF7A35" w:rsidTr="008A5232">
        <w:trPr>
          <w:trHeight w:val="335"/>
          <w:jc w:val="center"/>
        </w:trPr>
        <w:tc>
          <w:tcPr>
            <w:tcW w:w="604" w:type="pct"/>
          </w:tcPr>
          <w:p w:rsidR="00EE1826" w:rsidRPr="00CF7A35" w:rsidRDefault="00EE1826" w:rsidP="000103A8">
            <w:pPr>
              <w:pStyle w:val="SEPGTableText"/>
            </w:pPr>
          </w:p>
        </w:tc>
        <w:tc>
          <w:tcPr>
            <w:tcW w:w="548" w:type="pct"/>
          </w:tcPr>
          <w:p w:rsidR="00EE1826" w:rsidRPr="00CF7A35" w:rsidRDefault="00EE1826" w:rsidP="000103A8">
            <w:pPr>
              <w:pStyle w:val="SEPGTableText"/>
            </w:pPr>
          </w:p>
        </w:tc>
        <w:tc>
          <w:tcPr>
            <w:tcW w:w="1731" w:type="pct"/>
          </w:tcPr>
          <w:p w:rsidR="00EE1826" w:rsidRPr="00CF7A35" w:rsidRDefault="00EE1826" w:rsidP="000103A8">
            <w:pPr>
              <w:pStyle w:val="SEPGTableText"/>
            </w:pPr>
          </w:p>
        </w:tc>
        <w:tc>
          <w:tcPr>
            <w:tcW w:w="787" w:type="pct"/>
          </w:tcPr>
          <w:p w:rsidR="00EE1826" w:rsidRPr="00CF7A35" w:rsidRDefault="00EE1826" w:rsidP="000103A8">
            <w:pPr>
              <w:pStyle w:val="SEPGTableText"/>
            </w:pPr>
          </w:p>
        </w:tc>
        <w:tc>
          <w:tcPr>
            <w:tcW w:w="726" w:type="pct"/>
          </w:tcPr>
          <w:p w:rsidR="00EE1826" w:rsidRPr="00CF7A35" w:rsidRDefault="00EE1826" w:rsidP="000103A8">
            <w:pPr>
              <w:pStyle w:val="SEPGTableText"/>
            </w:pPr>
          </w:p>
        </w:tc>
        <w:tc>
          <w:tcPr>
            <w:tcW w:w="603" w:type="pct"/>
          </w:tcPr>
          <w:p w:rsidR="00EE1826" w:rsidRPr="00CF7A35" w:rsidRDefault="00EE1826" w:rsidP="000103A8">
            <w:pPr>
              <w:pStyle w:val="SEPGTableText"/>
            </w:pPr>
          </w:p>
        </w:tc>
      </w:tr>
    </w:tbl>
    <w:p w:rsidR="00EE1826" w:rsidRPr="00917EA7" w:rsidRDefault="00EE1826" w:rsidP="000103A8">
      <w:pPr>
        <w:pStyle w:val="SEPGPlainHeading"/>
      </w:pPr>
    </w:p>
    <w:p w:rsidR="00562DB6" w:rsidRPr="00EE1826" w:rsidRDefault="00562DB6" w:rsidP="000103A8">
      <w:pPr>
        <w:pStyle w:val="SEPGTemplateusageguideline"/>
      </w:pPr>
    </w:p>
    <w:p w:rsidR="0024641E" w:rsidRPr="000103A8" w:rsidRDefault="004516A2" w:rsidP="000103A8">
      <w:r w:rsidRPr="000103A8">
        <w:br w:type="page"/>
      </w:r>
      <w:r w:rsidR="000F5738">
        <w:rPr>
          <w:noProof/>
        </w:rPr>
        <w:lastRenderedPageBreak/>
        <w:pict>
          <v:group id="_x0000_s1106" style="position:absolute;left:0;text-align:left;margin-left:-93pt;margin-top:-72.75pt;width:612pt;height:855pt;z-index:251660800" coordorigin="-60,-15" coordsize="12240,17100">
            <v:rect id="_x0000_s1096" style="position:absolute;left:-60;top:-15;width:12240;height:7020;mso-position-horizontal-relative:page;mso-position-vertical-relative:page" stroked="f">
              <v:fill rotate="t"/>
            </v:rect>
            <v:rect id="_x0000_s1097" style="position:absolute;left:-60;top:8704;width:12240;height:8381;mso-wrap-edited:f;mso-position-horizontal-relative:page;mso-position-vertical-relative:page" wrapcoords="-26 0 -26 21553 21600 21553 21600 0 -26 0" stroked="f">
              <v:fill rotate="t"/>
              <v:textbox style="mso-next-textbox:#_x0000_s1097">
                <w:txbxContent>
                  <w:p w:rsidR="006E126A" w:rsidRPr="00422301" w:rsidRDefault="006E126A" w:rsidP="000103A8">
                    <w:r>
                      <w:tab/>
                    </w:r>
                    <w:r w:rsidRPr="00422301">
                      <w:tab/>
                    </w:r>
                    <w:r w:rsidRPr="00422301">
                      <w:tab/>
                    </w:r>
                    <w:r w:rsidRPr="00422301">
                      <w:tab/>
                    </w:r>
                    <w:r w:rsidRPr="00422301">
                      <w:tab/>
                    </w:r>
                    <w:r w:rsidRPr="00422301">
                      <w:tab/>
                    </w:r>
                  </w:p>
                  <w:p w:rsidR="006E126A" w:rsidRPr="00422301" w:rsidRDefault="006E126A" w:rsidP="000103A8">
                    <w:pPr>
                      <w:pStyle w:val="a9"/>
                    </w:pPr>
                  </w:p>
                  <w:p w:rsidR="006E126A" w:rsidRPr="00422301" w:rsidRDefault="006E126A" w:rsidP="000103A8">
                    <w:pPr>
                      <w:pStyle w:val="a9"/>
                    </w:pPr>
                  </w:p>
                  <w:p w:rsidR="006E126A" w:rsidRPr="00422301" w:rsidRDefault="006E126A" w:rsidP="000103A8">
                    <w:pPr>
                      <w:pStyle w:val="a9"/>
                    </w:pPr>
                  </w:p>
                  <w:p w:rsidR="006E126A" w:rsidRDefault="006E126A" w:rsidP="0043072F">
                    <w:pPr>
                      <w:pStyle w:val="Copyright"/>
                      <w:ind w:left="0"/>
                      <w:rPr>
                        <w:lang w:eastAsia="zh-CN"/>
                      </w:rPr>
                    </w:pPr>
                  </w:p>
                  <w:p w:rsidR="006E126A" w:rsidRPr="0078405C" w:rsidRDefault="006E126A" w:rsidP="0043072F">
                    <w:pPr>
                      <w:ind w:left="720"/>
                      <w:rPr>
                        <w:sz w:val="20"/>
                        <w:szCs w:val="20"/>
                      </w:rPr>
                    </w:pPr>
                    <w:r w:rsidRPr="0078405C">
                      <w:rPr>
                        <w:sz w:val="20"/>
                        <w:szCs w:val="20"/>
                      </w:rPr>
                      <w:t xml:space="preserve">© </w:t>
                    </w:r>
                    <w:r w:rsidR="000F5738" w:rsidRPr="0078405C">
                      <w:rPr>
                        <w:sz w:val="20"/>
                        <w:szCs w:val="20"/>
                      </w:rPr>
                      <w:fldChar w:fldCharType="begin"/>
                    </w:r>
                    <w:r w:rsidRPr="0078405C">
                      <w:rPr>
                        <w:sz w:val="20"/>
                        <w:szCs w:val="20"/>
                      </w:rPr>
                      <w:instrText xml:space="preserve"> DATE  \@ "YYYY"  \* MERGEFORMAT </w:instrText>
                    </w:r>
                    <w:r w:rsidR="000F5738" w:rsidRPr="0078405C">
                      <w:rPr>
                        <w:sz w:val="20"/>
                        <w:szCs w:val="20"/>
                      </w:rPr>
                      <w:fldChar w:fldCharType="separate"/>
                    </w:r>
                    <w:r w:rsidR="006F6973">
                      <w:rPr>
                        <w:noProof/>
                        <w:sz w:val="20"/>
                        <w:szCs w:val="20"/>
                      </w:rPr>
                      <w:t>2010</w:t>
                    </w:r>
                    <w:r w:rsidR="000F5738" w:rsidRPr="0078405C">
                      <w:rPr>
                        <w:sz w:val="20"/>
                        <w:szCs w:val="20"/>
                      </w:rPr>
                      <w:fldChar w:fldCharType="end"/>
                    </w:r>
                    <w:r w:rsidRPr="0078405C">
                      <w:rPr>
                        <w:sz w:val="20"/>
                        <w:szCs w:val="20"/>
                      </w:rPr>
                      <w:t xml:space="preserve"> SunGard</w:t>
                    </w:r>
                  </w:p>
                  <w:p w:rsidR="006E126A" w:rsidRDefault="006E126A" w:rsidP="0043072F">
                    <w:pPr>
                      <w:ind w:left="720"/>
                      <w:rPr>
                        <w:sz w:val="20"/>
                        <w:szCs w:val="20"/>
                      </w:rPr>
                    </w:pPr>
                    <w:r w:rsidRPr="00CB6DE7">
                      <w:rPr>
                        <w:rFonts w:hint="eastAsia"/>
                        <w:sz w:val="20"/>
                        <w:szCs w:val="20"/>
                      </w:rPr>
                      <w:t xml:space="preserve">SunGuard </w:t>
                    </w:r>
                    <w:r w:rsidRPr="00CB6DE7">
                      <w:rPr>
                        <w:rFonts w:hint="eastAsia"/>
                        <w:sz w:val="20"/>
                        <w:szCs w:val="20"/>
                      </w:rPr>
                      <w:t>和</w:t>
                    </w:r>
                    <w:r w:rsidRPr="00CB6DE7">
                      <w:rPr>
                        <w:rFonts w:hint="eastAsia"/>
                        <w:sz w:val="20"/>
                        <w:szCs w:val="20"/>
                      </w:rPr>
                      <w:t>SunGard</w:t>
                    </w:r>
                    <w:r w:rsidRPr="00CB6DE7">
                      <w:rPr>
                        <w:rFonts w:hint="eastAsia"/>
                        <w:sz w:val="20"/>
                        <w:szCs w:val="20"/>
                      </w:rPr>
                      <w:t>的标志为</w:t>
                    </w:r>
                    <w:r w:rsidRPr="00CB6DE7">
                      <w:rPr>
                        <w:rFonts w:hint="eastAsia"/>
                        <w:sz w:val="20"/>
                        <w:szCs w:val="20"/>
                      </w:rPr>
                      <w:t xml:space="preserve"> SunGuard </w:t>
                    </w:r>
                    <w:r w:rsidRPr="00CB6DE7">
                      <w:rPr>
                        <w:rFonts w:hint="eastAsia"/>
                        <w:sz w:val="20"/>
                        <w:szCs w:val="20"/>
                      </w:rPr>
                      <w:t>数据系统公司或其在美国以及世界上其他国家的</w:t>
                    </w:r>
                    <w:r w:rsidRPr="00CB6DE7">
                      <w:rPr>
                        <w:rFonts w:hint="eastAsia"/>
                        <w:sz w:val="20"/>
                        <w:szCs w:val="20"/>
                      </w:rPr>
                      <w:t xml:space="preserve">SunGard </w:t>
                    </w:r>
                    <w:r w:rsidRPr="00CB6DE7">
                      <w:rPr>
                        <w:rFonts w:hint="eastAsia"/>
                        <w:sz w:val="20"/>
                        <w:szCs w:val="20"/>
                      </w:rPr>
                      <w:t>的下属公司的商标或注册商标。</w:t>
                    </w:r>
                    <w:r w:rsidRPr="00CB6DE7">
                      <w:rPr>
                        <w:rFonts w:hint="eastAsia"/>
                        <w:sz w:val="20"/>
                        <w:szCs w:val="20"/>
                      </w:rPr>
                      <w:t xml:space="preserve"> </w:t>
                    </w:r>
                    <w:r w:rsidRPr="00CB6DE7">
                      <w:rPr>
                        <w:rFonts w:hint="eastAsia"/>
                        <w:sz w:val="20"/>
                        <w:szCs w:val="20"/>
                      </w:rPr>
                      <w:t>其他的商标名为各自所有者的商标或者注册商标。</w:t>
                    </w:r>
                  </w:p>
                  <w:p w:rsidR="006E126A" w:rsidRDefault="006E126A" w:rsidP="0043072F">
                    <w:pPr>
                      <w:pStyle w:val="Copyright"/>
                      <w:ind w:left="0"/>
                    </w:pPr>
                  </w:p>
                  <w:p w:rsidR="006E126A" w:rsidRPr="00422301" w:rsidRDefault="006E126A" w:rsidP="0043072F">
                    <w:pPr>
                      <w:ind w:firstLine="720"/>
                    </w:pPr>
                    <w:r w:rsidRPr="00422301">
                      <w:t xml:space="preserve">© </w:t>
                    </w:r>
                    <w:fldSimple w:instr=" DATE  \@ &quot;YYYY&quot;  \* MERGEFORMAT ">
                      <w:r w:rsidR="006F6973">
                        <w:rPr>
                          <w:noProof/>
                        </w:rPr>
                        <w:t>2010</w:t>
                      </w:r>
                    </w:fldSimple>
                    <w:r w:rsidRPr="00422301">
                      <w:t xml:space="preserve"> SunGard</w:t>
                    </w:r>
                  </w:p>
                  <w:p w:rsidR="006E126A" w:rsidRDefault="006E126A" w:rsidP="0043072F">
                    <w:pPr>
                      <w:pStyle w:val="Copyright"/>
                      <w:rPr>
                        <w:color w:val="808080"/>
                      </w:rPr>
                    </w:pPr>
                    <w:r w:rsidRPr="00422301">
                      <w:t>SunGard and the SunGard logo are trademarks or registered trademarks of SunGard Data Systems Inc. or its subsidiaries in the U.S. and other countries. All other trade names are trademarks or registered trademarks of their respective holders</w:t>
                    </w:r>
                    <w:r w:rsidRPr="00422301">
                      <w:rPr>
                        <w:color w:val="808080"/>
                      </w:rPr>
                      <w:t>.</w:t>
                    </w:r>
                  </w:p>
                  <w:p w:rsidR="006E126A" w:rsidRDefault="006E126A" w:rsidP="0043072F">
                    <w:pPr>
                      <w:pStyle w:val="Copyright"/>
                    </w:pPr>
                  </w:p>
                  <w:p w:rsidR="006E126A" w:rsidRDefault="006E126A" w:rsidP="0043072F">
                    <w:pPr>
                      <w:pStyle w:val="Copyright"/>
                      <w:rPr>
                        <w:lang w:eastAsia="zh-CN"/>
                      </w:rPr>
                    </w:pPr>
                    <w:r>
                      <w:rPr>
                        <w:rFonts w:hint="eastAsia"/>
                        <w:lang w:eastAsia="zh-CN"/>
                      </w:rPr>
                      <w:t>本文档包含了</w:t>
                    </w:r>
                    <w:r>
                      <w:rPr>
                        <w:rFonts w:hint="eastAsia"/>
                        <w:lang w:eastAsia="zh-CN"/>
                      </w:rPr>
                      <w:t>SunGard</w:t>
                    </w:r>
                    <w:r>
                      <w:rPr>
                        <w:rFonts w:hint="eastAsia"/>
                        <w:lang w:eastAsia="zh-CN"/>
                      </w:rPr>
                      <w:t>的机密或者自有信息。在接受本文档的同时，您已经同意了：</w:t>
                    </w:r>
                  </w:p>
                  <w:p w:rsidR="006E126A" w:rsidRPr="004C72FE" w:rsidRDefault="006E126A" w:rsidP="0043072F">
                    <w:pPr>
                      <w:pStyle w:val="Copyright"/>
                      <w:rPr>
                        <w:lang w:eastAsia="zh-CN"/>
                      </w:rPr>
                    </w:pPr>
                    <w:r>
                      <w:rPr>
                        <w:rFonts w:hint="eastAsia"/>
                        <w:lang w:eastAsia="zh-CN"/>
                      </w:rPr>
                      <w:t>（</w:t>
                    </w:r>
                    <w:r>
                      <w:rPr>
                        <w:rFonts w:hint="eastAsia"/>
                        <w:lang w:eastAsia="zh-CN"/>
                      </w:rPr>
                      <w:t>A</w:t>
                    </w:r>
                    <w:r>
                      <w:rPr>
                        <w:rFonts w:hint="eastAsia"/>
                        <w:lang w:eastAsia="zh-CN"/>
                      </w:rPr>
                      <w:t>）（</w:t>
                    </w:r>
                    <w:r>
                      <w:rPr>
                        <w:rFonts w:hint="eastAsia"/>
                        <w:lang w:eastAsia="zh-CN"/>
                      </w:rPr>
                      <w:t>1</w:t>
                    </w:r>
                    <w:r>
                      <w:rPr>
                        <w:rFonts w:hint="eastAsia"/>
                        <w:lang w:eastAsia="zh-CN"/>
                      </w:rPr>
                      <w:t>）如果贵公司和</w:t>
                    </w:r>
                    <w:r>
                      <w:rPr>
                        <w:rFonts w:hint="eastAsia"/>
                        <w:lang w:eastAsia="zh-CN"/>
                      </w:rPr>
                      <w:t>SunGard</w:t>
                    </w:r>
                    <w:r>
                      <w:rPr>
                        <w:rFonts w:hint="eastAsia"/>
                        <w:lang w:eastAsia="zh-CN"/>
                      </w:rPr>
                      <w:t>之间先前存在一个合约，内涵有信息的披露和使用权限规定，那么您和贵司将更具已有合同的规定使用本信息；（</w:t>
                    </w:r>
                    <w:r>
                      <w:rPr>
                        <w:rFonts w:hint="eastAsia"/>
                        <w:lang w:eastAsia="zh-CN"/>
                      </w:rPr>
                      <w:t>2</w:t>
                    </w:r>
                    <w:r>
                      <w:rPr>
                        <w:rFonts w:hint="eastAsia"/>
                        <w:lang w:eastAsia="zh-CN"/>
                      </w:rPr>
                      <w:t>）如果不存在此类合约，您和贵司承诺保护本信息的安全，不得以任何形式复制或者披露本信息；（</w:t>
                    </w:r>
                    <w:r>
                      <w:rPr>
                        <w:rFonts w:hint="eastAsia"/>
                        <w:lang w:eastAsia="zh-CN"/>
                      </w:rPr>
                      <w:t>B</w:t>
                    </w:r>
                    <w:r>
                      <w:rPr>
                        <w:rFonts w:hint="eastAsia"/>
                        <w:lang w:eastAsia="zh-CN"/>
                      </w:rPr>
                      <w:t>）</w:t>
                    </w:r>
                    <w:r>
                      <w:rPr>
                        <w:rFonts w:hint="eastAsia"/>
                        <w:lang w:eastAsia="zh-CN"/>
                      </w:rPr>
                      <w:t xml:space="preserve">SunGard </w:t>
                    </w:r>
                    <w:r>
                      <w:rPr>
                        <w:rFonts w:hint="eastAsia"/>
                        <w:lang w:eastAsia="zh-CN"/>
                      </w:rPr>
                      <w:t>不在本文档中直接或者间接的做保证，</w:t>
                    </w:r>
                    <w:r>
                      <w:rPr>
                        <w:rFonts w:hint="eastAsia"/>
                        <w:lang w:eastAsia="zh-CN"/>
                      </w:rPr>
                      <w:t>SunGard</w:t>
                    </w:r>
                    <w:r>
                      <w:rPr>
                        <w:rFonts w:hint="eastAsia"/>
                        <w:lang w:eastAsia="zh-CN"/>
                      </w:rPr>
                      <w:t>对使用本文档造成的损害不承担法律责任。</w:t>
                    </w:r>
                  </w:p>
                  <w:p w:rsidR="006E126A" w:rsidRPr="004C72FE" w:rsidRDefault="006E126A" w:rsidP="0043072F">
                    <w:pPr>
                      <w:ind w:firstLine="720"/>
                    </w:pPr>
                    <w:r w:rsidRPr="004C72FE">
                      <w:t xml:space="preserve">This document contains SunGard's confidential or proprietary information. By accepting this document, you agree that: </w:t>
                    </w:r>
                  </w:p>
                  <w:p w:rsidR="006E126A" w:rsidRPr="004C72FE" w:rsidRDefault="006E126A" w:rsidP="0043072F">
                    <w:pPr>
                      <w:pStyle w:val="Copyright"/>
                    </w:pPr>
                    <w:r w:rsidRPr="004C72FE">
                      <w:t>(A)(1) if a pre-existing contract containing disclosure and use restrictions exists between your company and SunGard, you and your company will use this information subject to the terms of the pre-existing contract; or (2) if no such pre-existing contract exists, you and your Company agree to protect this information and not reproduce or disclose the information in any way; and (B) SunGard makes no warranties, express or implied, in this document, and SunGard shall not be liable for damages of any kind arising out of use of this document.</w:t>
                    </w:r>
                  </w:p>
                  <w:p w:rsidR="006E126A" w:rsidRDefault="006E126A" w:rsidP="0043072F">
                    <w:pPr>
                      <w:pStyle w:val="a9"/>
                    </w:pPr>
                    <w:r>
                      <w:tab/>
                    </w:r>
                    <w:r>
                      <w:tab/>
                    </w:r>
                    <w:r>
                      <w:tab/>
                    </w:r>
                    <w:r>
                      <w:tab/>
                    </w:r>
                  </w:p>
                  <w:p w:rsidR="006E126A" w:rsidRDefault="006E126A" w:rsidP="000103A8">
                    <w:pPr>
                      <w:pStyle w:val="a9"/>
                    </w:pPr>
                    <w:r>
                      <w:tab/>
                    </w:r>
                    <w:r>
                      <w:tab/>
                    </w:r>
                    <w:r>
                      <w:tab/>
                    </w:r>
                    <w:r>
                      <w:tab/>
                    </w:r>
                  </w:p>
                  <w:p w:rsidR="006E126A" w:rsidRDefault="006E126A" w:rsidP="000103A8">
                    <w:r>
                      <w:tab/>
                    </w:r>
                    <w:r>
                      <w:tab/>
                    </w:r>
                    <w:r>
                      <w:tab/>
                    </w:r>
                    <w:r>
                      <w:tab/>
                    </w:r>
                    <w:r>
                      <w:tab/>
                    </w:r>
                    <w:r>
                      <w:tab/>
                    </w:r>
                  </w:p>
                </w:txbxContent>
              </v:textbox>
            </v:rect>
            <v:group id="_x0000_s1105" style="position:absolute;left:-60;top:6664;width:12045;height:2040" coordorigin="-60,6664" coordsize="12045,2040">
              <v:shape id="_x0000_s1098" type="#_x0000_t202" style="position:absolute;left:2205;top:6664;width:9780;height:2040;mso-position-horizontal-relative:page;mso-position-vertical-relative:page" fillcolor="#b02d20" stroked="f">
                <v:textbox style="mso-next-textbox:#_x0000_s1098" inset="2.16pt,41.04pt">
                  <w:txbxContent>
                    <w:p w:rsidR="006E126A" w:rsidRPr="00762D22" w:rsidRDefault="006E126A" w:rsidP="000103A8">
                      <w:pPr>
                        <w:pStyle w:val="STSStyle"/>
                      </w:pPr>
                      <w:r>
                        <w:t xml:space="preserve">  www.sungard.com</w:t>
                      </w:r>
                    </w:p>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p w:rsidR="006E126A" w:rsidRPr="00234153" w:rsidRDefault="006E126A" w:rsidP="000103A8"/>
                  </w:txbxContent>
                </v:textbox>
              </v:shape>
              <v:rect id="_x0000_s1099" style="position:absolute;left:-60;top:6664;width:2265;height:2040" fillcolor="black" stroked="f"/>
            </v:group>
          </v:group>
        </w:pict>
      </w:r>
    </w:p>
    <w:sectPr w:rsidR="0024641E" w:rsidRPr="000103A8" w:rsidSect="00902AF9">
      <w:type w:val="continuous"/>
      <w:pgSz w:w="11909" w:h="16834" w:code="9"/>
      <w:pgMar w:top="1440" w:right="1800" w:bottom="1440" w:left="180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09FE" w:rsidRDefault="00C309FE" w:rsidP="000103A8">
      <w:r>
        <w:separator/>
      </w:r>
    </w:p>
    <w:p w:rsidR="00C309FE" w:rsidRDefault="00C309FE" w:rsidP="000103A8"/>
  </w:endnote>
  <w:endnote w:type="continuationSeparator" w:id="0">
    <w:p w:rsidR="00C309FE" w:rsidRDefault="00C309FE" w:rsidP="000103A8">
      <w:r>
        <w:continuationSeparator/>
      </w:r>
    </w:p>
    <w:p w:rsidR="00C309FE" w:rsidRDefault="00C309FE" w:rsidP="000103A8"/>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SimSun">
    <w:altName w:val="Times New Roman"/>
    <w:panose1 w:val="00000000000000000000"/>
    <w:charset w:val="00"/>
    <w:family w:val="roman"/>
    <w:notTrueType/>
    <w:pitch w:val="default"/>
    <w:sig w:usb0="00000000" w:usb1="00000000" w:usb2="00000000" w:usb3="00000000" w:csb0="00000000" w:csb1="00000000"/>
  </w:font>
  <w:font w:name="Arial Unicode MS">
    <w:panose1 w:val="020B0604020202020204"/>
    <w:charset w:val="86"/>
    <w:family w:val="swiss"/>
    <w:pitch w:val="variable"/>
    <w:sig w:usb0="F7FFAFFF" w:usb1="E9DFFFFF" w:usb2="0000003F" w:usb3="00000000" w:csb0="003F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26A" w:rsidRPr="00902AF9" w:rsidRDefault="000F5738" w:rsidP="000103A8">
    <w:pPr>
      <w:pStyle w:val="aa"/>
    </w:pPr>
    <w:r>
      <w:rPr>
        <w:noProof/>
      </w:rPr>
      <w:pict>
        <v:shapetype id="_x0000_t202" coordsize="21600,21600" o:spt="202" path="m,l,21600r21600,l21600,xe">
          <v:stroke joinstyle="miter"/>
          <v:path gradientshapeok="t" o:connecttype="rect"/>
        </v:shapetype>
        <v:shape id="_x0000_s2125" type="#_x0000_t202" style="position:absolute;left:0;text-align:left;margin-left:390pt;margin-top:2pt;width:40pt;height:24pt;z-index:-251652096;mso-wrap-style:tight" stroked="f">
          <v:textbox style="mso-next-textbox:#_x0000_s2125">
            <w:txbxContent>
              <w:p w:rsidR="006E126A" w:rsidRPr="00902AF9" w:rsidRDefault="006E126A" w:rsidP="000103A8">
                <w:r>
                  <w:t>1.0</w:t>
                </w:r>
              </w:p>
            </w:txbxContent>
          </v:textbox>
        </v:shape>
      </w:pict>
    </w:r>
    <w:r>
      <w:rPr>
        <w:noProof/>
      </w:rPr>
      <w:pict>
        <v:shape id="_x0000_s2124" type="#_x0000_t202" style="position:absolute;left:0;text-align:left;margin-left:385pt;margin-top:2pt;width:10pt;height:24pt;z-index:251663360;mso-wrap-style:tight" stroked="f">
          <v:textbox>
            <w:txbxContent>
              <w:p w:rsidR="006E126A" w:rsidRPr="00902AF9" w:rsidRDefault="006E126A" w:rsidP="000103A8">
                <w:r>
                  <w:t>V</w:t>
                </w:r>
              </w:p>
            </w:txbxContent>
          </v:textbox>
        </v:shape>
      </w:pict>
    </w:r>
    <w:r>
      <w:rPr>
        <w:noProof/>
      </w:rPr>
      <w:pict>
        <v:shape id="_x0000_s2123" type="#_x0000_t202" style="position:absolute;left:0;text-align:left;margin-left:-5pt;margin-top:2pt;width:382pt;height:24pt;z-index:251662336;mso-wrap-style:tight" stroked="f">
          <v:textbox>
            <w:txbxContent>
              <w:p w:rsidR="006E126A" w:rsidRPr="00902AF9" w:rsidRDefault="006E126A" w:rsidP="000103A8">
                <w:r>
                  <w:t>SunGard Internal</w:t>
                </w:r>
              </w:p>
            </w:txbxContent>
          </v:textbox>
        </v:shape>
      </w:pict>
    </w:r>
    <w:r>
      <w:rPr>
        <w:noProof/>
      </w:rPr>
      <w:pict>
        <v:line id="_x0000_s2122" style="position:absolute;left:0;text-align:left;z-index:251661312;visibility:visible" from="0,0" to="415pt,0"/>
      </w:pict>
    </w:r>
    <w:r w:rsidR="006E126A">
      <w:rPr>
        <w:rFonts w:hint="eastAsia"/>
        <w:lang w:eastAsia="zh-CN"/>
      </w:rPr>
      <w:t>Sung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09FE" w:rsidRDefault="00C309FE" w:rsidP="000103A8">
      <w:r>
        <w:separator/>
      </w:r>
    </w:p>
    <w:p w:rsidR="00C309FE" w:rsidRDefault="00C309FE" w:rsidP="000103A8"/>
  </w:footnote>
  <w:footnote w:type="continuationSeparator" w:id="0">
    <w:p w:rsidR="00C309FE" w:rsidRDefault="00C309FE" w:rsidP="000103A8">
      <w:r>
        <w:continuationSeparator/>
      </w:r>
    </w:p>
    <w:p w:rsidR="00C309FE" w:rsidRDefault="00C309FE" w:rsidP="000103A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126A" w:rsidRPr="00902AF9" w:rsidRDefault="006E126A" w:rsidP="000103A8">
    <w:pPr>
      <w:pStyle w:val="a9"/>
    </w:pPr>
    <w:r>
      <w:rPr>
        <w:rFonts w:hint="eastAsia"/>
        <w:lang w:eastAsia="zh-CN"/>
      </w:rPr>
      <w:t>服务准备和</w:t>
    </w:r>
    <w:r w:rsidR="00471CD3">
      <w:rPr>
        <w:rFonts w:hint="eastAsia"/>
        <w:lang w:eastAsia="zh-CN"/>
      </w:rPr>
      <w:t>过渡</w:t>
    </w:r>
    <w:r>
      <w:rPr>
        <w:rFonts w:hint="eastAsia"/>
        <w:lang w:eastAsia="zh-CN"/>
      </w:rPr>
      <w:t>过程</w:t>
    </w:r>
    <w:r>
      <w:tab/>
    </w:r>
    <w:r w:rsidR="000F5738">
      <w:rPr>
        <w:noProof/>
      </w:rPr>
      <w:pict>
        <v:shapetype id="_x0000_t202" coordsize="21600,21600" o:spt="202" path="m,l,21600r21600,l21600,xe">
          <v:stroke joinstyle="miter"/>
          <v:path gradientshapeok="t" o:connecttype="rect"/>
        </v:shapetype>
        <v:shape id="_x0000_s2121" type="#_x0000_t202" style="position:absolute;left:0;text-align:left;margin-left:388.55pt;margin-top:0;width:25pt;height:23.45pt;z-index:-251656192;mso-wrap-style:tight;mso-position-horizontal-relative:text;mso-position-vertical-relative:text" fillcolor="#9e948d" strokeweight=".25pt">
          <v:textbox style="mso-next-textbox:#_x0000_s2121">
            <w:txbxContent>
              <w:p w:rsidR="006E126A" w:rsidRPr="00902AF9" w:rsidRDefault="000F5738" w:rsidP="000103A8">
                <w:fldSimple w:instr=" PAGE \* MERGEFORMAT ">
                  <w:r w:rsidR="00EF6F71">
                    <w:rPr>
                      <w:noProof/>
                    </w:rPr>
                    <w:t>15</w:t>
                  </w:r>
                </w:fldSimple>
              </w:p>
            </w:txbxContent>
          </v:textbox>
        </v:shape>
      </w:pict>
    </w:r>
    <w:r w:rsidR="000F5738">
      <w:rPr>
        <w:noProof/>
      </w:rPr>
      <w:pict>
        <v:shape id="_x0000_s2120" type="#_x0000_t202" style="position:absolute;left:0;text-align:left;margin-left:24pt;margin-top:0;width:5in;height:23.45pt;z-index:-251657216;mso-wrap-style:tight;mso-position-horizontal-relative:text;mso-position-vertical-relative:text" fillcolor="#b02d20" strokeweight=".25pt">
          <v:textbox style="mso-next-textbox:#_x0000_s2120">
            <w:txbxContent>
              <w:p w:rsidR="006E126A" w:rsidRPr="000103A8" w:rsidRDefault="000F5738" w:rsidP="000103A8">
                <w:pPr>
                  <w:jc w:val="right"/>
                  <w:rPr>
                    <w:rFonts w:cs="Arial"/>
                    <w:color w:val="FFFFFF" w:themeColor="background1"/>
                    <w:sz w:val="24"/>
                    <w:szCs w:val="24"/>
                  </w:rPr>
                </w:pPr>
                <w:fldSimple w:instr=" TITLE \* MERGEFORMAT ">
                  <w:r w:rsidR="006E126A" w:rsidRPr="00EC13A6">
                    <w:rPr>
                      <w:rFonts w:cs="Arial"/>
                      <w:color w:val="FFFFFF" w:themeColor="background1"/>
                      <w:sz w:val="24"/>
                      <w:szCs w:val="24"/>
                    </w:rPr>
                    <w:t>Service Set</w:t>
                  </w:r>
                  <w:r w:rsidR="006E126A" w:rsidRPr="00EC13A6">
                    <w:rPr>
                      <w:color w:val="FFFFFF" w:themeColor="background1"/>
                      <w:sz w:val="24"/>
                      <w:szCs w:val="24"/>
                    </w:rPr>
                    <w:t xml:space="preserve"> Up and Transition Process</w:t>
                  </w:r>
                </w:fldSimple>
              </w:p>
            </w:txbxContent>
          </v:textbox>
        </v:shape>
      </w:pict>
    </w:r>
    <w:r w:rsidR="000F5738">
      <w:rPr>
        <w:noProof/>
      </w:rPr>
      <w:pict>
        <v:shape id="_x0000_s2119" type="#_x0000_t202" style="position:absolute;left:0;text-align:left;margin-left:0;margin-top:0;width:24.5pt;height:23.45pt;z-index:251658240;mso-wrap-style:tight;mso-position-horizontal-relative:text;mso-position-vertical-relative:text" fillcolor="black" strokeweight=".25pt">
          <v:textbox style="mso-next-textbox:#_x0000_s2119">
            <w:txbxContent>
              <w:p w:rsidR="006E126A" w:rsidRDefault="006E126A" w:rsidP="000103A8"/>
            </w:txbxContent>
          </v:textbox>
        </v:shape>
      </w:pict>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27F85"/>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C6C4B74"/>
    <w:multiLevelType w:val="hybridMultilevel"/>
    <w:tmpl w:val="A92806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B07FAC"/>
    <w:multiLevelType w:val="hybridMultilevel"/>
    <w:tmpl w:val="76B208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F75BD3"/>
    <w:multiLevelType w:val="hybridMultilevel"/>
    <w:tmpl w:val="26C84CCC"/>
    <w:lvl w:ilvl="0" w:tplc="0409000F">
      <w:start w:val="1"/>
      <w:numFmt w:val="decimal"/>
      <w:lvlText w:val="%1."/>
      <w:lvlJc w:val="left"/>
      <w:pPr>
        <w:tabs>
          <w:tab w:val="num" w:pos="360"/>
        </w:tabs>
        <w:ind w:left="360" w:hanging="360"/>
      </w:pPr>
    </w:lvl>
    <w:lvl w:ilvl="1" w:tplc="1A5A6E88">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28F44938"/>
    <w:multiLevelType w:val="hybridMultilevel"/>
    <w:tmpl w:val="80A476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A817EC"/>
    <w:multiLevelType w:val="hybridMultilevel"/>
    <w:tmpl w:val="05025E40"/>
    <w:lvl w:ilvl="0" w:tplc="BEAC6C1A">
      <w:start w:val="1"/>
      <w:numFmt w:val="decimal"/>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C41747B"/>
    <w:multiLevelType w:val="hybridMultilevel"/>
    <w:tmpl w:val="2618C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263E27"/>
    <w:multiLevelType w:val="hybridMultilevel"/>
    <w:tmpl w:val="4B184A32"/>
    <w:lvl w:ilvl="0" w:tplc="CA3A9BCC">
      <w:start w:val="1"/>
      <w:numFmt w:val="decimal"/>
      <w:pStyle w:val="NumberedList"/>
      <w:lvlText w:val="%1."/>
      <w:lvlJc w:val="left"/>
      <w:pPr>
        <w:tabs>
          <w:tab w:val="num" w:pos="1080"/>
        </w:tabs>
        <w:ind w:left="108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CA2501A"/>
    <w:multiLevelType w:val="multilevel"/>
    <w:tmpl w:val="03924D16"/>
    <w:lvl w:ilvl="0">
      <w:start w:val="1"/>
      <w:numFmt w:val="decimal"/>
      <w:pStyle w:val="HeadingStyle1"/>
      <w:isLgl/>
      <w:lvlText w:val="%1.0"/>
      <w:lvlJc w:val="left"/>
      <w:pPr>
        <w:tabs>
          <w:tab w:val="num" w:pos="432"/>
        </w:tabs>
        <w:ind w:left="432" w:hanging="432"/>
      </w:pPr>
      <w:rPr>
        <w:rFonts w:hint="default"/>
      </w:rPr>
    </w:lvl>
    <w:lvl w:ilvl="1">
      <w:start w:val="1"/>
      <w:numFmt w:val="decimal"/>
      <w:pStyle w:val="2"/>
      <w:lvlText w:val="%1.%2"/>
      <w:lvlJc w:val="left"/>
      <w:pPr>
        <w:tabs>
          <w:tab w:val="num" w:pos="3276"/>
        </w:tabs>
        <w:ind w:left="3276" w:hanging="576"/>
      </w:pPr>
      <w:rPr>
        <w:rFonts w:hint="default"/>
      </w:rPr>
    </w:lvl>
    <w:lvl w:ilvl="2">
      <w:start w:val="1"/>
      <w:numFmt w:val="decimal"/>
      <w:pStyle w:val="3"/>
      <w:lvlText w:val="%1.%2.%3"/>
      <w:lvlJc w:val="left"/>
      <w:pPr>
        <w:tabs>
          <w:tab w:val="num" w:pos="360"/>
        </w:tabs>
        <w:ind w:left="360" w:hanging="360"/>
      </w:pPr>
      <w:rPr>
        <w:rFonts w:hint="default"/>
      </w:rPr>
    </w:lvl>
    <w:lvl w:ilvl="3">
      <w:start w:val="1"/>
      <w:numFmt w:val="decimal"/>
      <w:pStyle w:val="HeadingStyle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466C5153"/>
    <w:multiLevelType w:val="hybridMultilevel"/>
    <w:tmpl w:val="35545E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560E0E"/>
    <w:multiLevelType w:val="hybridMultilevel"/>
    <w:tmpl w:val="2618C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B461D4"/>
    <w:multiLevelType w:val="hybridMultilevel"/>
    <w:tmpl w:val="84BE05B0"/>
    <w:lvl w:ilvl="0" w:tplc="8A1A8D7E">
      <w:start w:val="1"/>
      <w:numFmt w:val="bullet"/>
      <w:pStyle w:val="BulletedLis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7A5197B"/>
    <w:multiLevelType w:val="hybridMultilevel"/>
    <w:tmpl w:val="6B7CEF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9D426E"/>
    <w:multiLevelType w:val="hybridMultilevel"/>
    <w:tmpl w:val="2618C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7134D9"/>
    <w:multiLevelType w:val="hybridMultilevel"/>
    <w:tmpl w:val="5948B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C24578"/>
    <w:multiLevelType w:val="hybridMultilevel"/>
    <w:tmpl w:val="25326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9867CF"/>
    <w:multiLevelType w:val="hybridMultilevel"/>
    <w:tmpl w:val="63B6D960"/>
    <w:lvl w:ilvl="0" w:tplc="65B44778">
      <w:start w:val="1"/>
      <w:numFmt w:val="bullet"/>
      <w:pStyle w:val="DocumentBullet1"/>
      <w:lvlText w:val=""/>
      <w:lvlJc w:val="left"/>
      <w:pPr>
        <w:tabs>
          <w:tab w:val="num" w:pos="1440"/>
        </w:tabs>
        <w:ind w:left="1440" w:hanging="360"/>
      </w:pPr>
      <w:rPr>
        <w:rFonts w:ascii="Symbol" w:hAnsi="Symbol" w:hint="default"/>
        <w:b w:val="0"/>
        <w:i w:val="0"/>
        <w:outline w:val="0"/>
        <w:shadow w:val="0"/>
        <w:emboss w:val="0"/>
        <w:imprint w:val="0"/>
        <w:color w:val="auto"/>
        <w:sz w:val="20"/>
        <w:szCs w:val="20"/>
      </w:rPr>
    </w:lvl>
    <w:lvl w:ilvl="1" w:tplc="40090003">
      <w:start w:val="1"/>
      <w:numFmt w:val="bullet"/>
      <w:lvlText w:val=""/>
      <w:lvlJc w:val="left"/>
      <w:pPr>
        <w:tabs>
          <w:tab w:val="num" w:pos="1440"/>
        </w:tabs>
        <w:ind w:left="1440" w:hanging="360"/>
      </w:pPr>
      <w:rPr>
        <w:rFonts w:ascii="Symbol" w:hAnsi="Symbol" w:hint="default"/>
        <w:b w:val="0"/>
        <w:i w:val="0"/>
        <w:outline w:val="0"/>
        <w:shadow w:val="0"/>
        <w:emboss w:val="0"/>
        <w:imprint w:val="0"/>
        <w:color w:val="000080"/>
        <w:sz w:val="20"/>
        <w:szCs w:val="20"/>
      </w:rPr>
    </w:lvl>
    <w:lvl w:ilvl="2" w:tplc="40090005">
      <w:start w:val="1"/>
      <w:numFmt w:val="bullet"/>
      <w:lvlText w:val=""/>
      <w:lvlJc w:val="left"/>
      <w:pPr>
        <w:tabs>
          <w:tab w:val="num" w:pos="2160"/>
        </w:tabs>
        <w:ind w:left="2160" w:hanging="360"/>
      </w:pPr>
      <w:rPr>
        <w:rFonts w:ascii="Wingdings" w:hAnsi="Wingdings" w:hint="default"/>
      </w:rPr>
    </w:lvl>
    <w:lvl w:ilvl="3" w:tplc="40090001" w:tentative="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abstractNum w:abstractNumId="17">
    <w:nsid w:val="6BAE4BFF"/>
    <w:multiLevelType w:val="hybridMultilevel"/>
    <w:tmpl w:val="26C84CCC"/>
    <w:lvl w:ilvl="0" w:tplc="0409000F">
      <w:start w:val="1"/>
      <w:numFmt w:val="decimal"/>
      <w:lvlText w:val="%1."/>
      <w:lvlJc w:val="left"/>
      <w:pPr>
        <w:tabs>
          <w:tab w:val="num" w:pos="360"/>
        </w:tabs>
        <w:ind w:left="360" w:hanging="360"/>
      </w:pPr>
    </w:lvl>
    <w:lvl w:ilvl="1" w:tplc="1A5A6E88">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6C4F68DB"/>
    <w:multiLevelType w:val="hybridMultilevel"/>
    <w:tmpl w:val="CB306D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E72199"/>
    <w:multiLevelType w:val="hybridMultilevel"/>
    <w:tmpl w:val="F48C64F6"/>
    <w:lvl w:ilvl="0" w:tplc="65B44778">
      <w:start w:val="1"/>
      <w:numFmt w:val="bullet"/>
      <w:pStyle w:val="a"/>
      <w:lvlText w:val=""/>
      <w:lvlJc w:val="left"/>
      <w:pPr>
        <w:tabs>
          <w:tab w:val="num" w:pos="-179"/>
        </w:tabs>
        <w:ind w:left="301" w:firstLine="0"/>
      </w:pPr>
      <w:rPr>
        <w:rFonts w:ascii="Wingdings" w:hAnsi="Wingdings" w:hint="default"/>
      </w:rPr>
    </w:lvl>
    <w:lvl w:ilvl="1" w:tplc="40090003">
      <w:start w:val="1"/>
      <w:numFmt w:val="decimal"/>
      <w:lvlText w:val="%2、"/>
      <w:lvlJc w:val="left"/>
      <w:pPr>
        <w:tabs>
          <w:tab w:val="num" w:pos="660"/>
        </w:tabs>
        <w:ind w:left="660" w:hanging="360"/>
      </w:pPr>
      <w:rPr>
        <w:rFonts w:hint="default"/>
      </w:rPr>
    </w:lvl>
    <w:lvl w:ilvl="2" w:tplc="40090005" w:tentative="1">
      <w:start w:val="1"/>
      <w:numFmt w:val="bullet"/>
      <w:lvlText w:val=""/>
      <w:lvlJc w:val="left"/>
      <w:pPr>
        <w:tabs>
          <w:tab w:val="num" w:pos="1140"/>
        </w:tabs>
        <w:ind w:left="1140" w:hanging="420"/>
      </w:pPr>
      <w:rPr>
        <w:rFonts w:ascii="Wingdings" w:hAnsi="Wingdings" w:hint="default"/>
      </w:rPr>
    </w:lvl>
    <w:lvl w:ilvl="3" w:tplc="40090001" w:tentative="1">
      <w:start w:val="1"/>
      <w:numFmt w:val="bullet"/>
      <w:lvlText w:val=""/>
      <w:lvlJc w:val="left"/>
      <w:pPr>
        <w:tabs>
          <w:tab w:val="num" w:pos="1560"/>
        </w:tabs>
        <w:ind w:left="1560" w:hanging="420"/>
      </w:pPr>
      <w:rPr>
        <w:rFonts w:ascii="Wingdings" w:hAnsi="Wingdings" w:hint="default"/>
      </w:rPr>
    </w:lvl>
    <w:lvl w:ilvl="4" w:tplc="40090003" w:tentative="1">
      <w:start w:val="1"/>
      <w:numFmt w:val="bullet"/>
      <w:lvlText w:val=""/>
      <w:lvlJc w:val="left"/>
      <w:pPr>
        <w:tabs>
          <w:tab w:val="num" w:pos="1980"/>
        </w:tabs>
        <w:ind w:left="1980" w:hanging="420"/>
      </w:pPr>
      <w:rPr>
        <w:rFonts w:ascii="Wingdings" w:hAnsi="Wingdings" w:hint="default"/>
      </w:rPr>
    </w:lvl>
    <w:lvl w:ilvl="5" w:tplc="40090005" w:tentative="1">
      <w:start w:val="1"/>
      <w:numFmt w:val="bullet"/>
      <w:lvlText w:val=""/>
      <w:lvlJc w:val="left"/>
      <w:pPr>
        <w:tabs>
          <w:tab w:val="num" w:pos="2400"/>
        </w:tabs>
        <w:ind w:left="2400" w:hanging="420"/>
      </w:pPr>
      <w:rPr>
        <w:rFonts w:ascii="Wingdings" w:hAnsi="Wingdings" w:hint="default"/>
      </w:rPr>
    </w:lvl>
    <w:lvl w:ilvl="6" w:tplc="40090001" w:tentative="1">
      <w:start w:val="1"/>
      <w:numFmt w:val="bullet"/>
      <w:lvlText w:val=""/>
      <w:lvlJc w:val="left"/>
      <w:pPr>
        <w:tabs>
          <w:tab w:val="num" w:pos="2820"/>
        </w:tabs>
        <w:ind w:left="2820" w:hanging="420"/>
      </w:pPr>
      <w:rPr>
        <w:rFonts w:ascii="Wingdings" w:hAnsi="Wingdings" w:hint="default"/>
      </w:rPr>
    </w:lvl>
    <w:lvl w:ilvl="7" w:tplc="40090003" w:tentative="1">
      <w:start w:val="1"/>
      <w:numFmt w:val="bullet"/>
      <w:lvlText w:val=""/>
      <w:lvlJc w:val="left"/>
      <w:pPr>
        <w:tabs>
          <w:tab w:val="num" w:pos="3240"/>
        </w:tabs>
        <w:ind w:left="3240" w:hanging="420"/>
      </w:pPr>
      <w:rPr>
        <w:rFonts w:ascii="Wingdings" w:hAnsi="Wingdings" w:hint="default"/>
      </w:rPr>
    </w:lvl>
    <w:lvl w:ilvl="8" w:tplc="40090005" w:tentative="1">
      <w:start w:val="1"/>
      <w:numFmt w:val="bullet"/>
      <w:lvlText w:val=""/>
      <w:lvlJc w:val="left"/>
      <w:pPr>
        <w:tabs>
          <w:tab w:val="num" w:pos="3660"/>
        </w:tabs>
        <w:ind w:left="3660" w:hanging="420"/>
      </w:pPr>
      <w:rPr>
        <w:rFonts w:ascii="Wingdings" w:hAnsi="Wingdings" w:hint="default"/>
      </w:rPr>
    </w:lvl>
  </w:abstractNum>
  <w:num w:numId="1">
    <w:abstractNumId w:val="8"/>
  </w:num>
  <w:num w:numId="2">
    <w:abstractNumId w:val="11"/>
  </w:num>
  <w:num w:numId="3">
    <w:abstractNumId w:val="7"/>
  </w:num>
  <w:num w:numId="4">
    <w:abstractNumId w:val="19"/>
  </w:num>
  <w:num w:numId="5">
    <w:abstractNumId w:val="7"/>
    <w:lvlOverride w:ilvl="0">
      <w:startOverride w:val="1"/>
    </w:lvlOverride>
  </w:num>
  <w:num w:numId="6">
    <w:abstractNumId w:val="7"/>
    <w:lvlOverride w:ilvl="0">
      <w:startOverride w:val="1"/>
    </w:lvlOverride>
  </w:num>
  <w:num w:numId="7">
    <w:abstractNumId w:val="7"/>
    <w:lvlOverride w:ilvl="0">
      <w:startOverride w:val="1"/>
    </w:lvlOverride>
  </w:num>
  <w:num w:numId="8">
    <w:abstractNumId w:val="16"/>
  </w:num>
  <w:num w:numId="9">
    <w:abstractNumId w:val="2"/>
  </w:num>
  <w:num w:numId="10">
    <w:abstractNumId w:val="15"/>
  </w:num>
  <w:num w:numId="11">
    <w:abstractNumId w:val="7"/>
    <w:lvlOverride w:ilvl="0">
      <w:startOverride w:val="1"/>
    </w:lvlOverride>
  </w:num>
  <w:num w:numId="12">
    <w:abstractNumId w:val="7"/>
    <w:lvlOverride w:ilvl="0">
      <w:startOverride w:val="1"/>
    </w:lvlOverride>
  </w:num>
  <w:num w:numId="13">
    <w:abstractNumId w:val="7"/>
    <w:lvlOverride w:ilvl="0">
      <w:startOverride w:val="1"/>
    </w:lvlOverride>
  </w:num>
  <w:num w:numId="14">
    <w:abstractNumId w:val="7"/>
    <w:lvlOverride w:ilvl="0">
      <w:startOverride w:val="1"/>
    </w:lvlOverride>
  </w:num>
  <w:num w:numId="15">
    <w:abstractNumId w:val="18"/>
  </w:num>
  <w:num w:numId="16">
    <w:abstractNumId w:val="10"/>
  </w:num>
  <w:num w:numId="17">
    <w:abstractNumId w:val="9"/>
  </w:num>
  <w:num w:numId="18">
    <w:abstractNumId w:val="7"/>
    <w:lvlOverride w:ilvl="0">
      <w:startOverride w:val="1"/>
    </w:lvlOverride>
  </w:num>
  <w:num w:numId="19">
    <w:abstractNumId w:val="7"/>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14"/>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12"/>
  </w:num>
  <w:num w:numId="28">
    <w:abstractNumId w:val="1"/>
  </w:num>
  <w:num w:numId="29">
    <w:abstractNumId w:val="4"/>
  </w:num>
  <w:num w:numId="30">
    <w:abstractNumId w:val="7"/>
    <w:lvlOverride w:ilvl="0">
      <w:startOverride w:val="1"/>
    </w:lvlOverride>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13"/>
  </w:num>
  <w:num w:numId="35">
    <w:abstractNumId w:val="6"/>
  </w:num>
  <w:num w:numId="36">
    <w:abstractNumId w:val="3"/>
  </w:num>
  <w:num w:numId="37">
    <w:abstractNumId w:val="17"/>
  </w:num>
  <w:num w:numId="38">
    <w:abstractNumId w:val="7"/>
    <w:lvlOverride w:ilvl="0">
      <w:startOverride w:val="1"/>
    </w:lvlOverride>
  </w:num>
  <w:num w:numId="39">
    <w:abstractNumId w:val="7"/>
    <w:lvlOverride w:ilvl="0">
      <w:startOverride w:val="1"/>
    </w:lvlOverride>
  </w:num>
  <w:num w:numId="40">
    <w:abstractNumId w:val="7"/>
    <w:lvlOverride w:ilvl="0">
      <w:startOverride w:val="1"/>
    </w:lvlOverride>
  </w:num>
  <w:num w:numId="41">
    <w:abstractNumId w:val="7"/>
    <w:lvlOverride w:ilvl="0">
      <w:startOverride w:val="1"/>
    </w:lvlOverride>
  </w:num>
  <w:num w:numId="42">
    <w:abstractNumId w:val="5"/>
  </w:num>
  <w:num w:numId="43">
    <w:abstractNumId w:val="0"/>
  </w:num>
  <w:num w:numId="44">
    <w:abstractNumId w:val="7"/>
    <w:lvlOverride w:ilvl="0">
      <w:startOverride w:val="1"/>
    </w:lvlOverride>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bordersDoNotSurroundHeader/>
  <w:bordersDoNotSurroundFooter/>
  <w:attachedTemplate r:id="rId1"/>
  <w:linkStyles/>
  <w:stylePaneFormatFilter w:val="3F01"/>
  <w:defaultTabStop w:val="720"/>
  <w:drawingGridHorizontalSpacing w:val="100"/>
  <w:displayHorizontalDrawingGridEvery w:val="2"/>
  <w:characterSpacingControl w:val="doNotCompress"/>
  <w:hdrShapeDefaults>
    <o:shapedefaults v:ext="edit" spidmax="55298">
      <o:colormru v:ext="edit" colors="#cff,#0cc8c8,#a3968f,#9b8d85,silver,#eaeaea,gray,#13c0c0"/>
    </o:shapedefaults>
    <o:shapelayout v:ext="edit">
      <o:idmap v:ext="edit" data="2"/>
      <o:regrouptable v:ext="edit">
        <o:entry new="1" old="0"/>
      </o:regrouptable>
    </o:shapelayout>
  </w:hdrShapeDefaults>
  <w:footnotePr>
    <w:footnote w:id="-1"/>
    <w:footnote w:id="0"/>
  </w:footnotePr>
  <w:endnotePr>
    <w:endnote w:id="-1"/>
    <w:endnote w:id="0"/>
  </w:endnotePr>
  <w:compat>
    <w:useFELayout/>
  </w:compat>
  <w:rsids>
    <w:rsidRoot w:val="00DF7806"/>
    <w:rsid w:val="000064D9"/>
    <w:rsid w:val="000103A8"/>
    <w:rsid w:val="00012F4E"/>
    <w:rsid w:val="00014E1C"/>
    <w:rsid w:val="000154F2"/>
    <w:rsid w:val="00015562"/>
    <w:rsid w:val="00026C27"/>
    <w:rsid w:val="0003122E"/>
    <w:rsid w:val="0004091F"/>
    <w:rsid w:val="00040C43"/>
    <w:rsid w:val="000439BF"/>
    <w:rsid w:val="00044242"/>
    <w:rsid w:val="00045629"/>
    <w:rsid w:val="00045A0E"/>
    <w:rsid w:val="00046627"/>
    <w:rsid w:val="00046BD9"/>
    <w:rsid w:val="00046D2B"/>
    <w:rsid w:val="000471AD"/>
    <w:rsid w:val="000479C0"/>
    <w:rsid w:val="00052312"/>
    <w:rsid w:val="00052BD1"/>
    <w:rsid w:val="00052EC3"/>
    <w:rsid w:val="00060388"/>
    <w:rsid w:val="00065EE4"/>
    <w:rsid w:val="00070C5B"/>
    <w:rsid w:val="000764E4"/>
    <w:rsid w:val="000801B5"/>
    <w:rsid w:val="00090270"/>
    <w:rsid w:val="00092985"/>
    <w:rsid w:val="000952BF"/>
    <w:rsid w:val="000A01F8"/>
    <w:rsid w:val="000A0BBC"/>
    <w:rsid w:val="000A1F10"/>
    <w:rsid w:val="000A26DB"/>
    <w:rsid w:val="000A308F"/>
    <w:rsid w:val="000A458B"/>
    <w:rsid w:val="000A570F"/>
    <w:rsid w:val="000A5D39"/>
    <w:rsid w:val="000A7C7D"/>
    <w:rsid w:val="000B0134"/>
    <w:rsid w:val="000B1721"/>
    <w:rsid w:val="000B4F64"/>
    <w:rsid w:val="000C198A"/>
    <w:rsid w:val="000C277B"/>
    <w:rsid w:val="000C79B1"/>
    <w:rsid w:val="000D62C8"/>
    <w:rsid w:val="000E073F"/>
    <w:rsid w:val="000E1402"/>
    <w:rsid w:val="000E31CE"/>
    <w:rsid w:val="000F1522"/>
    <w:rsid w:val="000F4BCC"/>
    <w:rsid w:val="000F5738"/>
    <w:rsid w:val="00100B5A"/>
    <w:rsid w:val="001024A1"/>
    <w:rsid w:val="0010288E"/>
    <w:rsid w:val="00103068"/>
    <w:rsid w:val="00105887"/>
    <w:rsid w:val="00107CCB"/>
    <w:rsid w:val="00121B80"/>
    <w:rsid w:val="00122246"/>
    <w:rsid w:val="0012645D"/>
    <w:rsid w:val="001270E6"/>
    <w:rsid w:val="00135699"/>
    <w:rsid w:val="00140586"/>
    <w:rsid w:val="001415E6"/>
    <w:rsid w:val="00144726"/>
    <w:rsid w:val="001455D6"/>
    <w:rsid w:val="001458D0"/>
    <w:rsid w:val="00146F76"/>
    <w:rsid w:val="00147761"/>
    <w:rsid w:val="0017000C"/>
    <w:rsid w:val="001704A8"/>
    <w:rsid w:val="00176713"/>
    <w:rsid w:val="001815E0"/>
    <w:rsid w:val="00183DE9"/>
    <w:rsid w:val="00187402"/>
    <w:rsid w:val="00187A56"/>
    <w:rsid w:val="00191B61"/>
    <w:rsid w:val="00194C1F"/>
    <w:rsid w:val="00195C2E"/>
    <w:rsid w:val="00196C86"/>
    <w:rsid w:val="001A3471"/>
    <w:rsid w:val="001A50CC"/>
    <w:rsid w:val="001B1C57"/>
    <w:rsid w:val="001B49A2"/>
    <w:rsid w:val="001B4C8D"/>
    <w:rsid w:val="001B5183"/>
    <w:rsid w:val="001B6826"/>
    <w:rsid w:val="001C3C6C"/>
    <w:rsid w:val="001D09FB"/>
    <w:rsid w:val="001D140A"/>
    <w:rsid w:val="001D4E61"/>
    <w:rsid w:val="001E0785"/>
    <w:rsid w:val="001E0DE9"/>
    <w:rsid w:val="001E1485"/>
    <w:rsid w:val="001E21A9"/>
    <w:rsid w:val="001E2EF1"/>
    <w:rsid w:val="001E530C"/>
    <w:rsid w:val="001F67D7"/>
    <w:rsid w:val="00210915"/>
    <w:rsid w:val="0021241F"/>
    <w:rsid w:val="00214330"/>
    <w:rsid w:val="002154FC"/>
    <w:rsid w:val="002206E9"/>
    <w:rsid w:val="002224F4"/>
    <w:rsid w:val="00223733"/>
    <w:rsid w:val="0022563C"/>
    <w:rsid w:val="00234E60"/>
    <w:rsid w:val="00236E51"/>
    <w:rsid w:val="00240FF0"/>
    <w:rsid w:val="00242305"/>
    <w:rsid w:val="002448F5"/>
    <w:rsid w:val="00244FD5"/>
    <w:rsid w:val="0024641E"/>
    <w:rsid w:val="0024683A"/>
    <w:rsid w:val="00247E51"/>
    <w:rsid w:val="00252F2B"/>
    <w:rsid w:val="00254365"/>
    <w:rsid w:val="00254CC2"/>
    <w:rsid w:val="00262B54"/>
    <w:rsid w:val="00262CB1"/>
    <w:rsid w:val="00263BDE"/>
    <w:rsid w:val="00264F1D"/>
    <w:rsid w:val="00265CA5"/>
    <w:rsid w:val="002670FB"/>
    <w:rsid w:val="00267268"/>
    <w:rsid w:val="002705D9"/>
    <w:rsid w:val="00272059"/>
    <w:rsid w:val="002730DE"/>
    <w:rsid w:val="002736B8"/>
    <w:rsid w:val="00276C84"/>
    <w:rsid w:val="00276CCF"/>
    <w:rsid w:val="002814A3"/>
    <w:rsid w:val="002844B4"/>
    <w:rsid w:val="00286B53"/>
    <w:rsid w:val="00291303"/>
    <w:rsid w:val="002920B5"/>
    <w:rsid w:val="002A44CD"/>
    <w:rsid w:val="002A5748"/>
    <w:rsid w:val="002A7645"/>
    <w:rsid w:val="002B0E92"/>
    <w:rsid w:val="002B35F8"/>
    <w:rsid w:val="002B5C63"/>
    <w:rsid w:val="002C31B7"/>
    <w:rsid w:val="002C468C"/>
    <w:rsid w:val="002D1928"/>
    <w:rsid w:val="002D1B0C"/>
    <w:rsid w:val="002D73E1"/>
    <w:rsid w:val="002E7A96"/>
    <w:rsid w:val="002F1267"/>
    <w:rsid w:val="002F46CA"/>
    <w:rsid w:val="00300249"/>
    <w:rsid w:val="0030198E"/>
    <w:rsid w:val="00302A76"/>
    <w:rsid w:val="0030344F"/>
    <w:rsid w:val="00306B3D"/>
    <w:rsid w:val="00312558"/>
    <w:rsid w:val="0031442F"/>
    <w:rsid w:val="0031513E"/>
    <w:rsid w:val="0031737A"/>
    <w:rsid w:val="00317947"/>
    <w:rsid w:val="003226A1"/>
    <w:rsid w:val="00324A20"/>
    <w:rsid w:val="00335665"/>
    <w:rsid w:val="003356C5"/>
    <w:rsid w:val="00342053"/>
    <w:rsid w:val="00342532"/>
    <w:rsid w:val="003437E3"/>
    <w:rsid w:val="00343A79"/>
    <w:rsid w:val="0034554B"/>
    <w:rsid w:val="003467E2"/>
    <w:rsid w:val="0035360D"/>
    <w:rsid w:val="003615B4"/>
    <w:rsid w:val="003631C0"/>
    <w:rsid w:val="0036532D"/>
    <w:rsid w:val="003655F5"/>
    <w:rsid w:val="003717E1"/>
    <w:rsid w:val="0038007A"/>
    <w:rsid w:val="00380886"/>
    <w:rsid w:val="0038298E"/>
    <w:rsid w:val="00382F4D"/>
    <w:rsid w:val="00383E74"/>
    <w:rsid w:val="0038535F"/>
    <w:rsid w:val="0038649C"/>
    <w:rsid w:val="00394E68"/>
    <w:rsid w:val="003A15C1"/>
    <w:rsid w:val="003A3682"/>
    <w:rsid w:val="003A3BDC"/>
    <w:rsid w:val="003A5434"/>
    <w:rsid w:val="003A5E08"/>
    <w:rsid w:val="003A65F2"/>
    <w:rsid w:val="003A6FCD"/>
    <w:rsid w:val="003B515B"/>
    <w:rsid w:val="003B58A9"/>
    <w:rsid w:val="003C16AC"/>
    <w:rsid w:val="003C2D26"/>
    <w:rsid w:val="003C3EDD"/>
    <w:rsid w:val="003C4EC5"/>
    <w:rsid w:val="003C6B88"/>
    <w:rsid w:val="003D1BB5"/>
    <w:rsid w:val="003D5650"/>
    <w:rsid w:val="003D679D"/>
    <w:rsid w:val="003E59F0"/>
    <w:rsid w:val="003E6F7D"/>
    <w:rsid w:val="003F314E"/>
    <w:rsid w:val="003F4F9A"/>
    <w:rsid w:val="0040022C"/>
    <w:rsid w:val="00400876"/>
    <w:rsid w:val="004041B0"/>
    <w:rsid w:val="00404A10"/>
    <w:rsid w:val="004108D6"/>
    <w:rsid w:val="00413E8B"/>
    <w:rsid w:val="004254C8"/>
    <w:rsid w:val="0042587C"/>
    <w:rsid w:val="0043072F"/>
    <w:rsid w:val="00432135"/>
    <w:rsid w:val="004337D7"/>
    <w:rsid w:val="00433968"/>
    <w:rsid w:val="0043466C"/>
    <w:rsid w:val="004370FF"/>
    <w:rsid w:val="00444B77"/>
    <w:rsid w:val="00444FDC"/>
    <w:rsid w:val="004516A2"/>
    <w:rsid w:val="0045181D"/>
    <w:rsid w:val="004528E1"/>
    <w:rsid w:val="00454863"/>
    <w:rsid w:val="00454C17"/>
    <w:rsid w:val="004561A5"/>
    <w:rsid w:val="00456B5A"/>
    <w:rsid w:val="00460641"/>
    <w:rsid w:val="00460AF7"/>
    <w:rsid w:val="00460B46"/>
    <w:rsid w:val="00461654"/>
    <w:rsid w:val="00463B93"/>
    <w:rsid w:val="00463C25"/>
    <w:rsid w:val="00466C60"/>
    <w:rsid w:val="00471CD3"/>
    <w:rsid w:val="004869FD"/>
    <w:rsid w:val="00486CCE"/>
    <w:rsid w:val="0048760F"/>
    <w:rsid w:val="00494829"/>
    <w:rsid w:val="00497707"/>
    <w:rsid w:val="004A4283"/>
    <w:rsid w:val="004B0EDA"/>
    <w:rsid w:val="004B7429"/>
    <w:rsid w:val="004C5366"/>
    <w:rsid w:val="004D4404"/>
    <w:rsid w:val="004D52FB"/>
    <w:rsid w:val="004D5B07"/>
    <w:rsid w:val="004D6031"/>
    <w:rsid w:val="004D6EF0"/>
    <w:rsid w:val="004E04BE"/>
    <w:rsid w:val="004E1278"/>
    <w:rsid w:val="004E704E"/>
    <w:rsid w:val="004F3A88"/>
    <w:rsid w:val="004F766C"/>
    <w:rsid w:val="00504920"/>
    <w:rsid w:val="0050681E"/>
    <w:rsid w:val="00510679"/>
    <w:rsid w:val="00513886"/>
    <w:rsid w:val="005159CD"/>
    <w:rsid w:val="00516AA4"/>
    <w:rsid w:val="005172EB"/>
    <w:rsid w:val="00521027"/>
    <w:rsid w:val="00524475"/>
    <w:rsid w:val="00524975"/>
    <w:rsid w:val="005261F1"/>
    <w:rsid w:val="00527954"/>
    <w:rsid w:val="00545B4B"/>
    <w:rsid w:val="00547763"/>
    <w:rsid w:val="00551BFA"/>
    <w:rsid w:val="00551EDC"/>
    <w:rsid w:val="00555FFF"/>
    <w:rsid w:val="0056181C"/>
    <w:rsid w:val="00562DB6"/>
    <w:rsid w:val="005676B3"/>
    <w:rsid w:val="00583476"/>
    <w:rsid w:val="005837CF"/>
    <w:rsid w:val="00584381"/>
    <w:rsid w:val="00592606"/>
    <w:rsid w:val="005A3A39"/>
    <w:rsid w:val="005A6A73"/>
    <w:rsid w:val="005B0921"/>
    <w:rsid w:val="005B3C8C"/>
    <w:rsid w:val="005C1A7B"/>
    <w:rsid w:val="005C52A5"/>
    <w:rsid w:val="005D45BC"/>
    <w:rsid w:val="005E1090"/>
    <w:rsid w:val="005E23D0"/>
    <w:rsid w:val="005E5C36"/>
    <w:rsid w:val="005F0277"/>
    <w:rsid w:val="005F1882"/>
    <w:rsid w:val="005F6691"/>
    <w:rsid w:val="00604115"/>
    <w:rsid w:val="006102F0"/>
    <w:rsid w:val="00610703"/>
    <w:rsid w:val="00611E8B"/>
    <w:rsid w:val="00615F2B"/>
    <w:rsid w:val="006237CB"/>
    <w:rsid w:val="006249EF"/>
    <w:rsid w:val="00637C05"/>
    <w:rsid w:val="00640A3D"/>
    <w:rsid w:val="00640EAE"/>
    <w:rsid w:val="006427BA"/>
    <w:rsid w:val="00642E78"/>
    <w:rsid w:val="00644BB0"/>
    <w:rsid w:val="0064581D"/>
    <w:rsid w:val="0066443D"/>
    <w:rsid w:val="00666DB0"/>
    <w:rsid w:val="00685B19"/>
    <w:rsid w:val="00690EC8"/>
    <w:rsid w:val="00694AD4"/>
    <w:rsid w:val="006A3C79"/>
    <w:rsid w:val="006A51A2"/>
    <w:rsid w:val="006B2904"/>
    <w:rsid w:val="006B644D"/>
    <w:rsid w:val="006B6BD0"/>
    <w:rsid w:val="006C0E48"/>
    <w:rsid w:val="006C6598"/>
    <w:rsid w:val="006D287F"/>
    <w:rsid w:val="006D6A0E"/>
    <w:rsid w:val="006E0360"/>
    <w:rsid w:val="006E126A"/>
    <w:rsid w:val="006E542C"/>
    <w:rsid w:val="006E731A"/>
    <w:rsid w:val="006E75FE"/>
    <w:rsid w:val="006F6973"/>
    <w:rsid w:val="00702D1A"/>
    <w:rsid w:val="00702EE8"/>
    <w:rsid w:val="00703811"/>
    <w:rsid w:val="00703E8C"/>
    <w:rsid w:val="00707429"/>
    <w:rsid w:val="0071221F"/>
    <w:rsid w:val="00715E65"/>
    <w:rsid w:val="00716435"/>
    <w:rsid w:val="00720144"/>
    <w:rsid w:val="007214A8"/>
    <w:rsid w:val="00721EAD"/>
    <w:rsid w:val="007233AE"/>
    <w:rsid w:val="00723990"/>
    <w:rsid w:val="0073369A"/>
    <w:rsid w:val="007442C0"/>
    <w:rsid w:val="00747418"/>
    <w:rsid w:val="00753D15"/>
    <w:rsid w:val="0075595A"/>
    <w:rsid w:val="00761291"/>
    <w:rsid w:val="00762D22"/>
    <w:rsid w:val="007633AC"/>
    <w:rsid w:val="00763E01"/>
    <w:rsid w:val="00764775"/>
    <w:rsid w:val="0076479E"/>
    <w:rsid w:val="00771578"/>
    <w:rsid w:val="0077589B"/>
    <w:rsid w:val="00783BDB"/>
    <w:rsid w:val="0078405C"/>
    <w:rsid w:val="00794428"/>
    <w:rsid w:val="0079517B"/>
    <w:rsid w:val="007A35F2"/>
    <w:rsid w:val="007A4A6A"/>
    <w:rsid w:val="007A5812"/>
    <w:rsid w:val="007A6F2B"/>
    <w:rsid w:val="007B2C17"/>
    <w:rsid w:val="007B4DC5"/>
    <w:rsid w:val="007C2B4F"/>
    <w:rsid w:val="007C32C4"/>
    <w:rsid w:val="007C7EAF"/>
    <w:rsid w:val="007D0F51"/>
    <w:rsid w:val="007D673C"/>
    <w:rsid w:val="007D6865"/>
    <w:rsid w:val="007E21A1"/>
    <w:rsid w:val="007E22A4"/>
    <w:rsid w:val="007E3E4F"/>
    <w:rsid w:val="007E6203"/>
    <w:rsid w:val="007E6CAC"/>
    <w:rsid w:val="007E7AD5"/>
    <w:rsid w:val="007F5B37"/>
    <w:rsid w:val="007F5CDC"/>
    <w:rsid w:val="008041C7"/>
    <w:rsid w:val="0080441A"/>
    <w:rsid w:val="00806A5E"/>
    <w:rsid w:val="008162E1"/>
    <w:rsid w:val="00817238"/>
    <w:rsid w:val="008235D5"/>
    <w:rsid w:val="00824C4E"/>
    <w:rsid w:val="00827CE2"/>
    <w:rsid w:val="00827F1E"/>
    <w:rsid w:val="008321D9"/>
    <w:rsid w:val="008337B5"/>
    <w:rsid w:val="00837704"/>
    <w:rsid w:val="00853E32"/>
    <w:rsid w:val="008569F9"/>
    <w:rsid w:val="00860169"/>
    <w:rsid w:val="00861E7E"/>
    <w:rsid w:val="00862195"/>
    <w:rsid w:val="0086646F"/>
    <w:rsid w:val="00866D3C"/>
    <w:rsid w:val="00873BF4"/>
    <w:rsid w:val="00875E39"/>
    <w:rsid w:val="008773AD"/>
    <w:rsid w:val="00887899"/>
    <w:rsid w:val="00887D74"/>
    <w:rsid w:val="008931BB"/>
    <w:rsid w:val="008A11A1"/>
    <w:rsid w:val="008A1989"/>
    <w:rsid w:val="008A22D1"/>
    <w:rsid w:val="008A5232"/>
    <w:rsid w:val="008A6B75"/>
    <w:rsid w:val="008B11D3"/>
    <w:rsid w:val="008B21A1"/>
    <w:rsid w:val="008B44C5"/>
    <w:rsid w:val="008C07A3"/>
    <w:rsid w:val="008C2938"/>
    <w:rsid w:val="008D0248"/>
    <w:rsid w:val="008D692D"/>
    <w:rsid w:val="008E218D"/>
    <w:rsid w:val="008F0A32"/>
    <w:rsid w:val="008F1BDB"/>
    <w:rsid w:val="008F57B2"/>
    <w:rsid w:val="00902AF9"/>
    <w:rsid w:val="00903E2F"/>
    <w:rsid w:val="00910F4E"/>
    <w:rsid w:val="00912ABB"/>
    <w:rsid w:val="00912B1F"/>
    <w:rsid w:val="0091496F"/>
    <w:rsid w:val="00917EA7"/>
    <w:rsid w:val="00926CF6"/>
    <w:rsid w:val="00927FE4"/>
    <w:rsid w:val="00930059"/>
    <w:rsid w:val="009334BE"/>
    <w:rsid w:val="009344F7"/>
    <w:rsid w:val="0093577A"/>
    <w:rsid w:val="00935F83"/>
    <w:rsid w:val="0095791E"/>
    <w:rsid w:val="00960577"/>
    <w:rsid w:val="009625E2"/>
    <w:rsid w:val="00975257"/>
    <w:rsid w:val="0098088D"/>
    <w:rsid w:val="009832C5"/>
    <w:rsid w:val="00984438"/>
    <w:rsid w:val="009920C4"/>
    <w:rsid w:val="009964B1"/>
    <w:rsid w:val="00997099"/>
    <w:rsid w:val="009A2D76"/>
    <w:rsid w:val="009A32CE"/>
    <w:rsid w:val="009A508D"/>
    <w:rsid w:val="009A5426"/>
    <w:rsid w:val="009A5B97"/>
    <w:rsid w:val="009B05C1"/>
    <w:rsid w:val="009B5A1C"/>
    <w:rsid w:val="009B703C"/>
    <w:rsid w:val="009C6E6B"/>
    <w:rsid w:val="009D4EA7"/>
    <w:rsid w:val="009D5383"/>
    <w:rsid w:val="009E1E8B"/>
    <w:rsid w:val="009E1FAD"/>
    <w:rsid w:val="009E1FE1"/>
    <w:rsid w:val="009F3864"/>
    <w:rsid w:val="009F4799"/>
    <w:rsid w:val="009F5E36"/>
    <w:rsid w:val="00A00616"/>
    <w:rsid w:val="00A02002"/>
    <w:rsid w:val="00A04EA8"/>
    <w:rsid w:val="00A06EF1"/>
    <w:rsid w:val="00A1302A"/>
    <w:rsid w:val="00A149F6"/>
    <w:rsid w:val="00A1553E"/>
    <w:rsid w:val="00A15DA6"/>
    <w:rsid w:val="00A208DA"/>
    <w:rsid w:val="00A22D0E"/>
    <w:rsid w:val="00A23B69"/>
    <w:rsid w:val="00A23F12"/>
    <w:rsid w:val="00A3091C"/>
    <w:rsid w:val="00A31799"/>
    <w:rsid w:val="00A45535"/>
    <w:rsid w:val="00A5000B"/>
    <w:rsid w:val="00A53449"/>
    <w:rsid w:val="00A55D7F"/>
    <w:rsid w:val="00A56507"/>
    <w:rsid w:val="00A57C1A"/>
    <w:rsid w:val="00A6737F"/>
    <w:rsid w:val="00A6776A"/>
    <w:rsid w:val="00A703A7"/>
    <w:rsid w:val="00A7325F"/>
    <w:rsid w:val="00A76A06"/>
    <w:rsid w:val="00A809F5"/>
    <w:rsid w:val="00A8370F"/>
    <w:rsid w:val="00A860B2"/>
    <w:rsid w:val="00A8678F"/>
    <w:rsid w:val="00A94834"/>
    <w:rsid w:val="00A948D7"/>
    <w:rsid w:val="00A965AA"/>
    <w:rsid w:val="00AA1B4E"/>
    <w:rsid w:val="00AA6F75"/>
    <w:rsid w:val="00AB312D"/>
    <w:rsid w:val="00AC0170"/>
    <w:rsid w:val="00AC0777"/>
    <w:rsid w:val="00AC6077"/>
    <w:rsid w:val="00AD3084"/>
    <w:rsid w:val="00AD6022"/>
    <w:rsid w:val="00AD7C69"/>
    <w:rsid w:val="00AE17B0"/>
    <w:rsid w:val="00AE6123"/>
    <w:rsid w:val="00AF4A8E"/>
    <w:rsid w:val="00AF6301"/>
    <w:rsid w:val="00B027F1"/>
    <w:rsid w:val="00B061E3"/>
    <w:rsid w:val="00B07F26"/>
    <w:rsid w:val="00B11C75"/>
    <w:rsid w:val="00B13B55"/>
    <w:rsid w:val="00B14DED"/>
    <w:rsid w:val="00B17903"/>
    <w:rsid w:val="00B23072"/>
    <w:rsid w:val="00B26AF0"/>
    <w:rsid w:val="00B35C86"/>
    <w:rsid w:val="00B366D8"/>
    <w:rsid w:val="00B46A30"/>
    <w:rsid w:val="00B50ADE"/>
    <w:rsid w:val="00B52744"/>
    <w:rsid w:val="00B546D9"/>
    <w:rsid w:val="00B5771C"/>
    <w:rsid w:val="00B60AAC"/>
    <w:rsid w:val="00B619E1"/>
    <w:rsid w:val="00B621E4"/>
    <w:rsid w:val="00B640A7"/>
    <w:rsid w:val="00B65DBC"/>
    <w:rsid w:val="00B718D3"/>
    <w:rsid w:val="00B73FA7"/>
    <w:rsid w:val="00B75C46"/>
    <w:rsid w:val="00B761F5"/>
    <w:rsid w:val="00B77257"/>
    <w:rsid w:val="00B84DFB"/>
    <w:rsid w:val="00B876E4"/>
    <w:rsid w:val="00B92AC9"/>
    <w:rsid w:val="00B957A7"/>
    <w:rsid w:val="00B9799F"/>
    <w:rsid w:val="00BA0547"/>
    <w:rsid w:val="00BA13A6"/>
    <w:rsid w:val="00BB2649"/>
    <w:rsid w:val="00BB2910"/>
    <w:rsid w:val="00BB3F9B"/>
    <w:rsid w:val="00BB6EB4"/>
    <w:rsid w:val="00BC1FFF"/>
    <w:rsid w:val="00BC27F5"/>
    <w:rsid w:val="00BC53DF"/>
    <w:rsid w:val="00BC7CE4"/>
    <w:rsid w:val="00BD07B0"/>
    <w:rsid w:val="00BD0C7E"/>
    <w:rsid w:val="00BD15F2"/>
    <w:rsid w:val="00BE0831"/>
    <w:rsid w:val="00BE20AD"/>
    <w:rsid w:val="00BE6142"/>
    <w:rsid w:val="00C00DC4"/>
    <w:rsid w:val="00C012DC"/>
    <w:rsid w:val="00C038D0"/>
    <w:rsid w:val="00C03FAE"/>
    <w:rsid w:val="00C13155"/>
    <w:rsid w:val="00C2558B"/>
    <w:rsid w:val="00C309FE"/>
    <w:rsid w:val="00C30C4F"/>
    <w:rsid w:val="00C61CFF"/>
    <w:rsid w:val="00C63450"/>
    <w:rsid w:val="00C657D1"/>
    <w:rsid w:val="00C71294"/>
    <w:rsid w:val="00C7149A"/>
    <w:rsid w:val="00C73AAA"/>
    <w:rsid w:val="00C77119"/>
    <w:rsid w:val="00C776A9"/>
    <w:rsid w:val="00C8416B"/>
    <w:rsid w:val="00C85270"/>
    <w:rsid w:val="00C854D5"/>
    <w:rsid w:val="00C8696B"/>
    <w:rsid w:val="00C87E65"/>
    <w:rsid w:val="00CA0353"/>
    <w:rsid w:val="00CA0603"/>
    <w:rsid w:val="00CA47F9"/>
    <w:rsid w:val="00CA54C0"/>
    <w:rsid w:val="00CB5DD4"/>
    <w:rsid w:val="00CB6555"/>
    <w:rsid w:val="00CC2A9F"/>
    <w:rsid w:val="00CC31C1"/>
    <w:rsid w:val="00CC40F1"/>
    <w:rsid w:val="00CD0263"/>
    <w:rsid w:val="00CD1288"/>
    <w:rsid w:val="00CD2FD9"/>
    <w:rsid w:val="00CD3817"/>
    <w:rsid w:val="00CD61BA"/>
    <w:rsid w:val="00CE00DB"/>
    <w:rsid w:val="00CE1347"/>
    <w:rsid w:val="00CE2759"/>
    <w:rsid w:val="00CE751E"/>
    <w:rsid w:val="00CF509C"/>
    <w:rsid w:val="00CF7A35"/>
    <w:rsid w:val="00D0164F"/>
    <w:rsid w:val="00D11F54"/>
    <w:rsid w:val="00D13121"/>
    <w:rsid w:val="00D14844"/>
    <w:rsid w:val="00D24AA9"/>
    <w:rsid w:val="00D26858"/>
    <w:rsid w:val="00D3497E"/>
    <w:rsid w:val="00D37F7B"/>
    <w:rsid w:val="00D422E7"/>
    <w:rsid w:val="00D44CBF"/>
    <w:rsid w:val="00D51A8A"/>
    <w:rsid w:val="00D5454E"/>
    <w:rsid w:val="00D55192"/>
    <w:rsid w:val="00D5559B"/>
    <w:rsid w:val="00D702C1"/>
    <w:rsid w:val="00D74BC9"/>
    <w:rsid w:val="00D82887"/>
    <w:rsid w:val="00D82B58"/>
    <w:rsid w:val="00D83412"/>
    <w:rsid w:val="00D853F9"/>
    <w:rsid w:val="00D87A32"/>
    <w:rsid w:val="00D9479F"/>
    <w:rsid w:val="00D94B76"/>
    <w:rsid w:val="00DA0C9A"/>
    <w:rsid w:val="00DA0F26"/>
    <w:rsid w:val="00DA138E"/>
    <w:rsid w:val="00DA77EE"/>
    <w:rsid w:val="00DB0B93"/>
    <w:rsid w:val="00DB5D99"/>
    <w:rsid w:val="00DB6B3E"/>
    <w:rsid w:val="00DB72A9"/>
    <w:rsid w:val="00DC0A59"/>
    <w:rsid w:val="00DC2487"/>
    <w:rsid w:val="00DC5FA5"/>
    <w:rsid w:val="00DC75AD"/>
    <w:rsid w:val="00DE1C49"/>
    <w:rsid w:val="00DE25C3"/>
    <w:rsid w:val="00DE4498"/>
    <w:rsid w:val="00DF1D9C"/>
    <w:rsid w:val="00DF295A"/>
    <w:rsid w:val="00DF7806"/>
    <w:rsid w:val="00E01F16"/>
    <w:rsid w:val="00E03473"/>
    <w:rsid w:val="00E03598"/>
    <w:rsid w:val="00E03B8D"/>
    <w:rsid w:val="00E05CCA"/>
    <w:rsid w:val="00E06AE2"/>
    <w:rsid w:val="00E11D3C"/>
    <w:rsid w:val="00E148B1"/>
    <w:rsid w:val="00E20AC3"/>
    <w:rsid w:val="00E20BF2"/>
    <w:rsid w:val="00E23A42"/>
    <w:rsid w:val="00E23B5A"/>
    <w:rsid w:val="00E250E5"/>
    <w:rsid w:val="00E257EF"/>
    <w:rsid w:val="00E30322"/>
    <w:rsid w:val="00E32D6B"/>
    <w:rsid w:val="00E40933"/>
    <w:rsid w:val="00E4154B"/>
    <w:rsid w:val="00E45865"/>
    <w:rsid w:val="00E46F3F"/>
    <w:rsid w:val="00E56251"/>
    <w:rsid w:val="00E60513"/>
    <w:rsid w:val="00E61AA8"/>
    <w:rsid w:val="00E61E00"/>
    <w:rsid w:val="00E71B9C"/>
    <w:rsid w:val="00E87D55"/>
    <w:rsid w:val="00E913EB"/>
    <w:rsid w:val="00E93269"/>
    <w:rsid w:val="00E967F6"/>
    <w:rsid w:val="00EA34F2"/>
    <w:rsid w:val="00EA6573"/>
    <w:rsid w:val="00EB0522"/>
    <w:rsid w:val="00EB1B54"/>
    <w:rsid w:val="00EB2ABB"/>
    <w:rsid w:val="00EB2BC7"/>
    <w:rsid w:val="00EB3B71"/>
    <w:rsid w:val="00EB4CE1"/>
    <w:rsid w:val="00EB70FB"/>
    <w:rsid w:val="00EB79EF"/>
    <w:rsid w:val="00EC13A6"/>
    <w:rsid w:val="00EC209E"/>
    <w:rsid w:val="00EC63E6"/>
    <w:rsid w:val="00EC6577"/>
    <w:rsid w:val="00EC7E4C"/>
    <w:rsid w:val="00ED2040"/>
    <w:rsid w:val="00ED25CC"/>
    <w:rsid w:val="00ED2D88"/>
    <w:rsid w:val="00ED3505"/>
    <w:rsid w:val="00ED354D"/>
    <w:rsid w:val="00ED53E8"/>
    <w:rsid w:val="00ED69F9"/>
    <w:rsid w:val="00EE1826"/>
    <w:rsid w:val="00EE5082"/>
    <w:rsid w:val="00EF6F71"/>
    <w:rsid w:val="00F0164C"/>
    <w:rsid w:val="00F02F1C"/>
    <w:rsid w:val="00F0348D"/>
    <w:rsid w:val="00F0456B"/>
    <w:rsid w:val="00F0563D"/>
    <w:rsid w:val="00F100C2"/>
    <w:rsid w:val="00F17FF8"/>
    <w:rsid w:val="00F21EEF"/>
    <w:rsid w:val="00F2593D"/>
    <w:rsid w:val="00F275B2"/>
    <w:rsid w:val="00F31A36"/>
    <w:rsid w:val="00F32544"/>
    <w:rsid w:val="00F32AA4"/>
    <w:rsid w:val="00F346B0"/>
    <w:rsid w:val="00F41FA3"/>
    <w:rsid w:val="00F42488"/>
    <w:rsid w:val="00F43AC7"/>
    <w:rsid w:val="00F44030"/>
    <w:rsid w:val="00F44E3F"/>
    <w:rsid w:val="00F56E18"/>
    <w:rsid w:val="00F56FC0"/>
    <w:rsid w:val="00F64AEB"/>
    <w:rsid w:val="00F67FA5"/>
    <w:rsid w:val="00F73572"/>
    <w:rsid w:val="00F759E6"/>
    <w:rsid w:val="00F81366"/>
    <w:rsid w:val="00F85CC7"/>
    <w:rsid w:val="00F85CE8"/>
    <w:rsid w:val="00F8730B"/>
    <w:rsid w:val="00F921B0"/>
    <w:rsid w:val="00F924A6"/>
    <w:rsid w:val="00F94BF4"/>
    <w:rsid w:val="00F9506A"/>
    <w:rsid w:val="00F967B9"/>
    <w:rsid w:val="00FA748A"/>
    <w:rsid w:val="00FB0750"/>
    <w:rsid w:val="00FB0E9A"/>
    <w:rsid w:val="00FB7871"/>
    <w:rsid w:val="00FC1109"/>
    <w:rsid w:val="00FC38C2"/>
    <w:rsid w:val="00FD055A"/>
    <w:rsid w:val="00FD211E"/>
    <w:rsid w:val="00FD4440"/>
    <w:rsid w:val="00FE485B"/>
    <w:rsid w:val="00FE51F7"/>
    <w:rsid w:val="00FE6379"/>
    <w:rsid w:val="00FE6AD3"/>
    <w:rsid w:val="00FF2811"/>
    <w:rsid w:val="00FF798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5298">
      <o:colormru v:ext="edit" colors="#cff,#0cc8c8,#a3968f,#9b8d85,silver,#eaeaea,gray,#13c0c0"/>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entry new="18" old="17"/>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aliases w:val="SEPG_Normal"/>
    <w:qFormat/>
    <w:rsid w:val="00105887"/>
    <w:pPr>
      <w:spacing w:line="360" w:lineRule="auto"/>
      <w:jc w:val="both"/>
    </w:pPr>
    <w:rPr>
      <w:rFonts w:ascii="Calibri" w:hAnsi="Calibri"/>
      <w:sz w:val="21"/>
      <w:szCs w:val="21"/>
    </w:rPr>
  </w:style>
  <w:style w:type="paragraph" w:styleId="1">
    <w:name w:val="heading 1"/>
    <w:aliases w:val="Heading 1 Heading"/>
    <w:basedOn w:val="a0"/>
    <w:next w:val="a0"/>
    <w:link w:val="1Char"/>
    <w:qFormat/>
    <w:rsid w:val="00105887"/>
    <w:pPr>
      <w:keepNext/>
      <w:spacing w:before="240" w:after="60"/>
      <w:outlineLvl w:val="0"/>
    </w:pPr>
    <w:rPr>
      <w:rFonts w:cs="Arial"/>
      <w:b/>
      <w:bCs/>
      <w:kern w:val="32"/>
      <w:sz w:val="32"/>
      <w:szCs w:val="32"/>
    </w:rPr>
  </w:style>
  <w:style w:type="paragraph" w:styleId="2">
    <w:name w:val="heading 2"/>
    <w:basedOn w:val="a0"/>
    <w:next w:val="a0"/>
    <w:link w:val="2Char"/>
    <w:qFormat/>
    <w:rsid w:val="00105887"/>
    <w:pPr>
      <w:keepNext/>
      <w:numPr>
        <w:ilvl w:val="1"/>
        <w:numId w:val="1"/>
      </w:numPr>
      <w:tabs>
        <w:tab w:val="clear" w:pos="3276"/>
        <w:tab w:val="left" w:pos="360"/>
      </w:tabs>
      <w:spacing w:before="240" w:after="60"/>
      <w:ind w:left="576"/>
      <w:outlineLvl w:val="1"/>
    </w:pPr>
    <w:rPr>
      <w:rFonts w:cs="Arial"/>
      <w:b/>
      <w:bCs/>
      <w:i/>
      <w:iCs/>
      <w:sz w:val="28"/>
      <w:szCs w:val="28"/>
    </w:rPr>
  </w:style>
  <w:style w:type="paragraph" w:styleId="3">
    <w:name w:val="heading 3"/>
    <w:basedOn w:val="a0"/>
    <w:next w:val="a0"/>
    <w:link w:val="3Char"/>
    <w:qFormat/>
    <w:rsid w:val="00105887"/>
    <w:pPr>
      <w:keepNext/>
      <w:numPr>
        <w:ilvl w:val="2"/>
        <w:numId w:val="1"/>
      </w:numPr>
      <w:shd w:val="clear" w:color="auto" w:fill="FFFFFF"/>
      <w:spacing w:before="240" w:after="60" w:line="240" w:lineRule="auto"/>
      <w:outlineLvl w:val="2"/>
    </w:pPr>
    <w:rPr>
      <w:rFonts w:cs="Arial"/>
      <w:b/>
      <w:bCs/>
      <w:i/>
      <w:sz w:val="28"/>
      <w:szCs w:val="26"/>
    </w:rPr>
  </w:style>
  <w:style w:type="paragraph" w:styleId="4">
    <w:name w:val="heading 4"/>
    <w:basedOn w:val="a0"/>
    <w:next w:val="a0"/>
    <w:link w:val="4Char"/>
    <w:qFormat/>
    <w:rsid w:val="00105887"/>
    <w:pPr>
      <w:keepNext/>
      <w:tabs>
        <w:tab w:val="num" w:pos="864"/>
      </w:tabs>
      <w:spacing w:before="240" w:line="240" w:lineRule="auto"/>
      <w:ind w:left="864" w:hanging="864"/>
      <w:outlineLvl w:val="3"/>
    </w:pPr>
    <w:rPr>
      <w:b/>
      <w:bCs/>
      <w:sz w:val="24"/>
      <w:szCs w:val="28"/>
    </w:rPr>
  </w:style>
  <w:style w:type="paragraph" w:styleId="5">
    <w:name w:val="heading 5"/>
    <w:basedOn w:val="a0"/>
    <w:next w:val="a0"/>
    <w:link w:val="5Char"/>
    <w:qFormat/>
    <w:rsid w:val="00105887"/>
    <w:pPr>
      <w:keepNext/>
      <w:tabs>
        <w:tab w:val="num" w:pos="1008"/>
      </w:tabs>
      <w:spacing w:before="240" w:line="240" w:lineRule="auto"/>
      <w:ind w:left="1008" w:hanging="1008"/>
      <w:outlineLvl w:val="4"/>
    </w:pPr>
    <w:rPr>
      <w:rFonts w:cs="Arial"/>
      <w:b/>
      <w:bCs/>
      <w:iCs/>
      <w:sz w:val="22"/>
      <w:szCs w:val="26"/>
    </w:rPr>
  </w:style>
  <w:style w:type="paragraph" w:styleId="6">
    <w:name w:val="heading 6"/>
    <w:basedOn w:val="a0"/>
    <w:next w:val="a0"/>
    <w:qFormat/>
    <w:rsid w:val="00105887"/>
    <w:pPr>
      <w:tabs>
        <w:tab w:val="num" w:pos="1152"/>
      </w:tabs>
      <w:spacing w:before="240" w:after="60"/>
      <w:ind w:left="1152" w:hanging="1152"/>
      <w:outlineLvl w:val="5"/>
    </w:pPr>
    <w:rPr>
      <w:rFonts w:ascii="Times New Roman" w:hAnsi="Times New Roman"/>
      <w:bCs/>
      <w:sz w:val="22"/>
      <w:szCs w:val="22"/>
    </w:rPr>
  </w:style>
  <w:style w:type="paragraph" w:styleId="7">
    <w:name w:val="heading 7"/>
    <w:basedOn w:val="a0"/>
    <w:next w:val="a0"/>
    <w:qFormat/>
    <w:rsid w:val="00105887"/>
    <w:pPr>
      <w:tabs>
        <w:tab w:val="num" w:pos="1296"/>
      </w:tabs>
      <w:spacing w:before="240" w:after="60"/>
      <w:ind w:left="1296" w:hanging="1296"/>
      <w:outlineLvl w:val="6"/>
    </w:pPr>
    <w:rPr>
      <w:rFonts w:ascii="Times New Roman" w:hAnsi="Times New Roman"/>
      <w:sz w:val="24"/>
    </w:rPr>
  </w:style>
  <w:style w:type="paragraph" w:styleId="8">
    <w:name w:val="heading 8"/>
    <w:basedOn w:val="a0"/>
    <w:next w:val="a0"/>
    <w:qFormat/>
    <w:rsid w:val="00105887"/>
    <w:pPr>
      <w:tabs>
        <w:tab w:val="num" w:pos="1440"/>
      </w:tabs>
      <w:spacing w:before="240" w:after="60"/>
      <w:ind w:left="1440" w:hanging="1440"/>
      <w:outlineLvl w:val="7"/>
    </w:pPr>
    <w:rPr>
      <w:rFonts w:ascii="Times New Roman" w:hAnsi="Times New Roman"/>
      <w:i/>
      <w:iCs/>
      <w:sz w:val="24"/>
    </w:rPr>
  </w:style>
  <w:style w:type="paragraph" w:styleId="9">
    <w:name w:val="heading 9"/>
    <w:basedOn w:val="a0"/>
    <w:next w:val="a0"/>
    <w:qFormat/>
    <w:rsid w:val="00105887"/>
    <w:pPr>
      <w:tabs>
        <w:tab w:val="num" w:pos="1584"/>
      </w:tabs>
      <w:spacing w:before="240" w:after="60"/>
      <w:ind w:left="1584" w:hanging="1584"/>
      <w:outlineLvl w:val="8"/>
    </w:pPr>
    <w:rPr>
      <w:rFonts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opyright">
    <w:name w:val="Copyright"/>
    <w:basedOn w:val="a0"/>
    <w:rsid w:val="00105887"/>
    <w:pPr>
      <w:spacing w:line="240" w:lineRule="auto"/>
      <w:ind w:left="720" w:right="1440"/>
    </w:pPr>
    <w:rPr>
      <w:rFonts w:cs="Arial"/>
      <w:i/>
      <w:sz w:val="16"/>
      <w:szCs w:val="16"/>
    </w:rPr>
  </w:style>
  <w:style w:type="paragraph" w:customStyle="1" w:styleId="StyleBulletedListItalicBlue">
    <w:name w:val="Style Bulleted List + Italic Blue"/>
    <w:basedOn w:val="BulletedList"/>
    <w:autoRedefine/>
    <w:rsid w:val="00105887"/>
    <w:pPr>
      <w:ind w:left="1800"/>
    </w:pPr>
    <w:rPr>
      <w:i/>
      <w:iCs/>
      <w:color w:val="0000FF"/>
    </w:rPr>
  </w:style>
  <w:style w:type="paragraph" w:styleId="a4">
    <w:name w:val="footnote text"/>
    <w:basedOn w:val="a0"/>
    <w:link w:val="Char"/>
    <w:rsid w:val="00105887"/>
    <w:rPr>
      <w:sz w:val="16"/>
      <w:szCs w:val="20"/>
    </w:rPr>
  </w:style>
  <w:style w:type="character" w:styleId="a5">
    <w:name w:val="Hyperlink"/>
    <w:basedOn w:val="a1"/>
    <w:rsid w:val="00105887"/>
    <w:rPr>
      <w:rFonts w:ascii="Arial" w:hAnsi="Arial"/>
      <w:color w:val="0000FF"/>
      <w:sz w:val="20"/>
      <w:u w:val="single"/>
    </w:rPr>
  </w:style>
  <w:style w:type="paragraph" w:styleId="a6">
    <w:name w:val="annotation text"/>
    <w:basedOn w:val="a0"/>
    <w:semiHidden/>
    <w:rsid w:val="00105887"/>
    <w:pPr>
      <w:keepLines/>
      <w:spacing w:line="240" w:lineRule="auto"/>
    </w:pPr>
    <w:rPr>
      <w:szCs w:val="20"/>
    </w:rPr>
  </w:style>
  <w:style w:type="character" w:styleId="a7">
    <w:name w:val="footnote reference"/>
    <w:basedOn w:val="a1"/>
    <w:semiHidden/>
    <w:rsid w:val="00105887"/>
    <w:rPr>
      <w:u w:val="none"/>
      <w:vertAlign w:val="superscript"/>
    </w:rPr>
  </w:style>
  <w:style w:type="paragraph" w:styleId="10">
    <w:name w:val="toc 1"/>
    <w:basedOn w:val="a0"/>
    <w:next w:val="a0"/>
    <w:autoRedefine/>
    <w:rsid w:val="00105887"/>
    <w:pPr>
      <w:tabs>
        <w:tab w:val="left" w:pos="720"/>
        <w:tab w:val="right" w:leader="dot" w:pos="8370"/>
      </w:tabs>
      <w:spacing w:before="240" w:after="120"/>
    </w:pPr>
    <w:rPr>
      <w:rFonts w:ascii="Times New Roman" w:hAnsi="Times New Roman"/>
      <w:b/>
      <w:bCs/>
    </w:rPr>
  </w:style>
  <w:style w:type="paragraph" w:styleId="20">
    <w:name w:val="toc 2"/>
    <w:basedOn w:val="a0"/>
    <w:next w:val="a0"/>
    <w:autoRedefine/>
    <w:rsid w:val="00A3091C"/>
    <w:pPr>
      <w:tabs>
        <w:tab w:val="left" w:pos="960"/>
        <w:tab w:val="left" w:pos="1230"/>
        <w:tab w:val="right" w:leader="dot" w:pos="8370"/>
      </w:tabs>
      <w:spacing w:before="120"/>
      <w:ind w:left="720"/>
    </w:pPr>
    <w:rPr>
      <w:rFonts w:ascii="Times New Roman" w:hAnsi="Times New Roman"/>
      <w:i/>
      <w:iCs/>
    </w:rPr>
  </w:style>
  <w:style w:type="table" w:styleId="a8">
    <w:name w:val="Table Grid"/>
    <w:basedOn w:val="a2"/>
    <w:rsid w:val="00105887"/>
    <w:pPr>
      <w:spacing w:before="40" w:after="40" w:line="264"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header"/>
    <w:aliases w:val="Main Title"/>
    <w:basedOn w:val="a0"/>
    <w:next w:val="a0"/>
    <w:link w:val="Char0"/>
    <w:rsid w:val="00105887"/>
    <w:pPr>
      <w:spacing w:before="40" w:after="40" w:line="264" w:lineRule="auto"/>
      <w:ind w:left="-108" w:firstLine="90"/>
      <w:jc w:val="center"/>
    </w:pPr>
    <w:rPr>
      <w:b/>
      <w:sz w:val="40"/>
      <w:szCs w:val="40"/>
    </w:rPr>
  </w:style>
  <w:style w:type="paragraph" w:styleId="aa">
    <w:name w:val="footer"/>
    <w:basedOn w:val="a0"/>
    <w:rsid w:val="00105887"/>
    <w:pPr>
      <w:tabs>
        <w:tab w:val="center" w:pos="4320"/>
        <w:tab w:val="right" w:pos="8640"/>
      </w:tabs>
    </w:pPr>
  </w:style>
  <w:style w:type="character" w:styleId="ab">
    <w:name w:val="page number"/>
    <w:basedOn w:val="a1"/>
    <w:rsid w:val="00105887"/>
    <w:rPr>
      <w:rFonts w:ascii="Arial" w:hAnsi="Arial"/>
      <w:dstrike w:val="0"/>
      <w:color w:val="auto"/>
      <w:sz w:val="18"/>
      <w:u w:val="none"/>
      <w:vertAlign w:val="baseline"/>
    </w:rPr>
  </w:style>
  <w:style w:type="paragraph" w:customStyle="1" w:styleId="HeadingStyle1">
    <w:name w:val="Heading Style 1"/>
    <w:basedOn w:val="1"/>
    <w:next w:val="a0"/>
    <w:link w:val="HeadingStyle1Char"/>
    <w:rsid w:val="00105887"/>
    <w:pPr>
      <w:numPr>
        <w:numId w:val="1"/>
      </w:numPr>
    </w:pPr>
    <w:rPr>
      <w:rFonts w:cs="Times New Roman"/>
      <w:bCs w:val="0"/>
      <w:i/>
      <w:color w:val="000000"/>
      <w:sz w:val="36"/>
      <w:szCs w:val="20"/>
    </w:rPr>
  </w:style>
  <w:style w:type="paragraph" w:customStyle="1" w:styleId="StyleHeading1Right-05">
    <w:name w:val="Style Heading 1 + Right:  -0.5&quot;"/>
    <w:basedOn w:val="1"/>
    <w:rsid w:val="00105887"/>
    <w:pPr>
      <w:ind w:right="-720"/>
    </w:pPr>
    <w:rPr>
      <w:rFonts w:cs="Times New Roman"/>
      <w:bCs w:val="0"/>
      <w:color w:val="000000"/>
      <w:szCs w:val="20"/>
    </w:rPr>
  </w:style>
  <w:style w:type="paragraph" w:customStyle="1" w:styleId="StyleHeading1Left0Firstline01">
    <w:name w:val="Style Heading 1 + Left:  0&quot; First line:  0&quot;1"/>
    <w:basedOn w:val="1"/>
    <w:rsid w:val="00105887"/>
    <w:rPr>
      <w:rFonts w:cs="Times New Roman"/>
      <w:bCs w:val="0"/>
      <w:szCs w:val="20"/>
    </w:rPr>
  </w:style>
  <w:style w:type="paragraph" w:customStyle="1" w:styleId="HeadingStyle2">
    <w:name w:val="Heading Style 2"/>
    <w:basedOn w:val="2"/>
    <w:next w:val="a0"/>
    <w:link w:val="HeadingStyle2Char"/>
    <w:rsid w:val="00105887"/>
    <w:pPr>
      <w:pBdr>
        <w:bottom w:val="single" w:sz="4" w:space="2" w:color="1048B0"/>
      </w:pBdr>
      <w:spacing w:after="240" w:line="240" w:lineRule="auto"/>
    </w:pPr>
    <w:rPr>
      <w:bCs w:val="0"/>
      <w:sz w:val="32"/>
      <w:u w:color="00FF00"/>
    </w:rPr>
  </w:style>
  <w:style w:type="paragraph" w:styleId="ac">
    <w:name w:val="Document Map"/>
    <w:basedOn w:val="a0"/>
    <w:semiHidden/>
    <w:rsid w:val="00105887"/>
    <w:pPr>
      <w:shd w:val="clear" w:color="auto" w:fill="000080"/>
    </w:pPr>
    <w:rPr>
      <w:rFonts w:ascii="Tahoma" w:hAnsi="Tahoma" w:cs="Tahoma"/>
      <w:szCs w:val="20"/>
    </w:rPr>
  </w:style>
  <w:style w:type="character" w:customStyle="1" w:styleId="1Char">
    <w:name w:val="标题 1 Char"/>
    <w:aliases w:val="Heading 1 Heading Char"/>
    <w:basedOn w:val="a1"/>
    <w:link w:val="1"/>
    <w:rsid w:val="00105887"/>
    <w:rPr>
      <w:rFonts w:ascii="Calibri" w:hAnsi="Calibri" w:cs="Arial"/>
      <w:b/>
      <w:bCs/>
      <w:kern w:val="32"/>
      <w:sz w:val="32"/>
      <w:szCs w:val="32"/>
    </w:rPr>
  </w:style>
  <w:style w:type="paragraph" w:styleId="ad">
    <w:name w:val="Balloon Text"/>
    <w:basedOn w:val="a0"/>
    <w:semiHidden/>
    <w:rsid w:val="00105887"/>
    <w:rPr>
      <w:rFonts w:ascii="Tahoma" w:hAnsi="Tahoma" w:cs="Tahoma"/>
      <w:sz w:val="16"/>
      <w:szCs w:val="16"/>
    </w:rPr>
  </w:style>
  <w:style w:type="paragraph" w:customStyle="1" w:styleId="DocumentHeader">
    <w:name w:val="Document Header"/>
    <w:basedOn w:val="a0"/>
    <w:autoRedefine/>
    <w:rsid w:val="00105887"/>
    <w:pPr>
      <w:spacing w:before="40" w:after="40" w:line="264" w:lineRule="auto"/>
      <w:jc w:val="right"/>
    </w:pPr>
    <w:rPr>
      <w:color w:val="FFFFFF"/>
      <w:sz w:val="22"/>
    </w:rPr>
  </w:style>
  <w:style w:type="paragraph" w:customStyle="1" w:styleId="DocumentFooter">
    <w:name w:val="Document Footer"/>
    <w:basedOn w:val="a0"/>
    <w:autoRedefine/>
    <w:rsid w:val="00105887"/>
    <w:pPr>
      <w:spacing w:before="40" w:after="40" w:line="264" w:lineRule="auto"/>
    </w:pPr>
    <w:rPr>
      <w:rFonts w:cs="Arial"/>
      <w:sz w:val="16"/>
      <w:szCs w:val="16"/>
    </w:rPr>
  </w:style>
  <w:style w:type="paragraph" w:customStyle="1" w:styleId="TableBody">
    <w:name w:val="Table Body"/>
    <w:basedOn w:val="a0"/>
    <w:link w:val="TableBodyChar"/>
    <w:autoRedefine/>
    <w:rsid w:val="00105887"/>
    <w:pPr>
      <w:spacing w:before="40" w:after="40"/>
    </w:pPr>
  </w:style>
  <w:style w:type="paragraph" w:customStyle="1" w:styleId="TableHeader">
    <w:name w:val="Table Header"/>
    <w:basedOn w:val="a0"/>
    <w:link w:val="TableHeaderChar"/>
    <w:autoRedefine/>
    <w:rsid w:val="00105887"/>
    <w:pPr>
      <w:spacing w:before="40" w:after="40" w:line="264" w:lineRule="auto"/>
      <w:jc w:val="center"/>
    </w:pPr>
    <w:rPr>
      <w:b/>
      <w:bCs/>
    </w:rPr>
  </w:style>
  <w:style w:type="paragraph" w:customStyle="1" w:styleId="NumberedList">
    <w:name w:val="Numbered List"/>
    <w:basedOn w:val="a0"/>
    <w:link w:val="NumberedListChar"/>
    <w:rsid w:val="00105887"/>
    <w:pPr>
      <w:numPr>
        <w:numId w:val="5"/>
      </w:numPr>
    </w:pPr>
  </w:style>
  <w:style w:type="paragraph" w:customStyle="1" w:styleId="BulletedList">
    <w:name w:val="Bulleted List"/>
    <w:basedOn w:val="a0"/>
    <w:link w:val="BulletedListChar"/>
    <w:autoRedefine/>
    <w:rsid w:val="00105887"/>
    <w:pPr>
      <w:numPr>
        <w:numId w:val="2"/>
      </w:numPr>
      <w:ind w:left="1080"/>
    </w:pPr>
  </w:style>
  <w:style w:type="paragraph" w:customStyle="1" w:styleId="StyleHeading1Left0Firstline0">
    <w:name w:val="Style Heading 1 + Left:  0&quot; First line:  0&quot;"/>
    <w:basedOn w:val="1"/>
    <w:autoRedefine/>
    <w:rsid w:val="00105887"/>
    <w:pPr>
      <w:pageBreakBefore/>
      <w:spacing w:after="360"/>
    </w:pPr>
    <w:rPr>
      <w:rFonts w:cs="Times New Roman"/>
      <w:bCs w:val="0"/>
      <w:i/>
      <w:color w:val="000000"/>
      <w:sz w:val="36"/>
      <w:szCs w:val="20"/>
    </w:rPr>
  </w:style>
  <w:style w:type="paragraph" w:customStyle="1" w:styleId="SEPGDocumentVersionNo">
    <w:name w:val="SEPG_Document Version No."/>
    <w:basedOn w:val="a0"/>
    <w:link w:val="SEPGDocumentVersionNoChar"/>
    <w:qFormat/>
    <w:rsid w:val="00105887"/>
    <w:pPr>
      <w:ind w:firstLine="720"/>
    </w:pPr>
    <w:rPr>
      <w:rFonts w:cs="Arial"/>
      <w:b/>
      <w:i/>
      <w:sz w:val="18"/>
      <w:szCs w:val="18"/>
    </w:rPr>
  </w:style>
  <w:style w:type="paragraph" w:styleId="30">
    <w:name w:val="toc 3"/>
    <w:basedOn w:val="a0"/>
    <w:next w:val="a0"/>
    <w:autoRedefine/>
    <w:semiHidden/>
    <w:rsid w:val="00105887"/>
    <w:pPr>
      <w:tabs>
        <w:tab w:val="left" w:pos="1440"/>
        <w:tab w:val="right" w:leader="dot" w:pos="8990"/>
      </w:tabs>
      <w:ind w:left="1440"/>
    </w:pPr>
  </w:style>
  <w:style w:type="paragraph" w:customStyle="1" w:styleId="PlainHeading">
    <w:name w:val="Plain Heading"/>
    <w:basedOn w:val="a0"/>
    <w:next w:val="a0"/>
    <w:link w:val="PlainHeadingChar"/>
    <w:autoRedefine/>
    <w:rsid w:val="00105887"/>
    <w:pPr>
      <w:ind w:left="-360"/>
      <w:jc w:val="center"/>
    </w:pPr>
    <w:rPr>
      <w:rFonts w:cs="Arial"/>
      <w:b/>
      <w:sz w:val="32"/>
      <w:szCs w:val="16"/>
    </w:rPr>
  </w:style>
  <w:style w:type="paragraph" w:customStyle="1" w:styleId="SEPGPlainHeading">
    <w:name w:val="SEPG_Plain Heading"/>
    <w:basedOn w:val="PlainHeading"/>
    <w:link w:val="SEPGPlainHeadingChar"/>
    <w:qFormat/>
    <w:rsid w:val="00105887"/>
  </w:style>
  <w:style w:type="paragraph" w:customStyle="1" w:styleId="STSStyle">
    <w:name w:val="STS Style"/>
    <w:basedOn w:val="a0"/>
    <w:autoRedefine/>
    <w:rsid w:val="00105887"/>
    <w:pPr>
      <w:ind w:left="90" w:hanging="90"/>
    </w:pPr>
    <w:rPr>
      <w:rFonts w:cs="Arial"/>
      <w:b/>
      <w:color w:val="FFFFFF" w:themeColor="background1"/>
      <w:sz w:val="32"/>
      <w:szCs w:val="32"/>
    </w:rPr>
  </w:style>
  <w:style w:type="paragraph" w:styleId="40">
    <w:name w:val="toc 4"/>
    <w:basedOn w:val="a0"/>
    <w:next w:val="a0"/>
    <w:autoRedefine/>
    <w:semiHidden/>
    <w:rsid w:val="00105887"/>
    <w:pPr>
      <w:ind w:left="720"/>
    </w:pPr>
  </w:style>
  <w:style w:type="paragraph" w:styleId="50">
    <w:name w:val="toc 5"/>
    <w:basedOn w:val="a0"/>
    <w:next w:val="a0"/>
    <w:autoRedefine/>
    <w:semiHidden/>
    <w:rsid w:val="00105887"/>
    <w:pPr>
      <w:ind w:left="960"/>
    </w:pPr>
  </w:style>
  <w:style w:type="character" w:customStyle="1" w:styleId="SEPGDocumentVersionNoChar">
    <w:name w:val="SEPG_Document Version No. Char"/>
    <w:basedOn w:val="a1"/>
    <w:link w:val="SEPGDocumentVersionNo"/>
    <w:rsid w:val="00105887"/>
    <w:rPr>
      <w:rFonts w:ascii="Calibri" w:hAnsi="Calibri" w:cs="Arial"/>
      <w:b/>
      <w:i/>
      <w:sz w:val="18"/>
      <w:szCs w:val="18"/>
    </w:rPr>
  </w:style>
  <w:style w:type="paragraph" w:customStyle="1" w:styleId="SEPGHeading1">
    <w:name w:val="SEPG_Heading 1"/>
    <w:basedOn w:val="HeadingStyle1"/>
    <w:link w:val="SEPGHeading1Char"/>
    <w:qFormat/>
    <w:rsid w:val="00105887"/>
    <w:rPr>
      <w:rFonts w:asciiTheme="majorHAnsi" w:hAnsiTheme="majorHAnsi"/>
      <w:bCs/>
      <w:i w:val="0"/>
      <w:sz w:val="32"/>
      <w:szCs w:val="32"/>
    </w:rPr>
  </w:style>
  <w:style w:type="character" w:customStyle="1" w:styleId="PlainHeadingChar">
    <w:name w:val="Plain Heading Char"/>
    <w:basedOn w:val="a1"/>
    <w:link w:val="PlainHeading"/>
    <w:rsid w:val="00105887"/>
    <w:rPr>
      <w:rFonts w:ascii="Calibri" w:hAnsi="Calibri" w:cs="Arial"/>
      <w:b/>
      <w:sz w:val="32"/>
      <w:szCs w:val="16"/>
    </w:rPr>
  </w:style>
  <w:style w:type="character" w:customStyle="1" w:styleId="SEPGPlainHeadingChar">
    <w:name w:val="SEPG_Plain Heading Char"/>
    <w:basedOn w:val="PlainHeadingChar"/>
    <w:link w:val="SEPGPlainHeading"/>
    <w:rsid w:val="00105887"/>
  </w:style>
  <w:style w:type="paragraph" w:customStyle="1" w:styleId="SEPGHeading2">
    <w:name w:val="SEPG_Heading 2"/>
    <w:basedOn w:val="HeadingStyle2"/>
    <w:link w:val="SEPGHeading2Char"/>
    <w:qFormat/>
    <w:rsid w:val="00105887"/>
    <w:pPr>
      <w:pBdr>
        <w:bottom w:val="none" w:sz="0" w:space="0" w:color="auto"/>
      </w:pBdr>
      <w:tabs>
        <w:tab w:val="num" w:pos="720"/>
      </w:tabs>
      <w:ind w:left="720" w:hanging="720"/>
    </w:pPr>
    <w:rPr>
      <w:rFonts w:asciiTheme="majorHAnsi" w:hAnsiTheme="majorHAnsi"/>
      <w:i w:val="0"/>
      <w:sz w:val="26"/>
      <w:szCs w:val="26"/>
    </w:rPr>
  </w:style>
  <w:style w:type="character" w:customStyle="1" w:styleId="HeadingStyle1Char">
    <w:name w:val="Heading Style 1 Char"/>
    <w:basedOn w:val="1Char"/>
    <w:link w:val="HeadingStyle1"/>
    <w:rsid w:val="00105887"/>
    <w:rPr>
      <w:i/>
      <w:color w:val="000000"/>
      <w:sz w:val="36"/>
    </w:rPr>
  </w:style>
  <w:style w:type="character" w:customStyle="1" w:styleId="SEPGHeading1Char">
    <w:name w:val="SEPG_Heading 1 Char"/>
    <w:basedOn w:val="HeadingStyle1Char"/>
    <w:link w:val="SEPGHeading1"/>
    <w:rsid w:val="00105887"/>
    <w:rPr>
      <w:rFonts w:asciiTheme="majorHAnsi" w:hAnsiTheme="majorHAnsi"/>
      <w:bCs/>
      <w:sz w:val="32"/>
      <w:szCs w:val="32"/>
    </w:rPr>
  </w:style>
  <w:style w:type="paragraph" w:customStyle="1" w:styleId="SEPGNumberedListLevel1">
    <w:name w:val="SEPG_Numbered List Level 1"/>
    <w:basedOn w:val="NumberedList"/>
    <w:link w:val="SEPGNumberedListLevel1Char"/>
    <w:qFormat/>
    <w:rsid w:val="00105887"/>
  </w:style>
  <w:style w:type="character" w:customStyle="1" w:styleId="2Char">
    <w:name w:val="标题 2 Char"/>
    <w:basedOn w:val="a1"/>
    <w:link w:val="2"/>
    <w:rsid w:val="00105887"/>
    <w:rPr>
      <w:rFonts w:ascii="Calibri" w:hAnsi="Calibri" w:cs="Arial"/>
      <w:b/>
      <w:bCs/>
      <w:i/>
      <w:iCs/>
      <w:sz w:val="28"/>
      <w:szCs w:val="28"/>
    </w:rPr>
  </w:style>
  <w:style w:type="character" w:customStyle="1" w:styleId="HeadingStyle2Char">
    <w:name w:val="Heading Style 2 Char"/>
    <w:basedOn w:val="2Char"/>
    <w:link w:val="HeadingStyle2"/>
    <w:rsid w:val="00105887"/>
    <w:rPr>
      <w:sz w:val="32"/>
      <w:u w:color="00FF00"/>
    </w:rPr>
  </w:style>
  <w:style w:type="character" w:customStyle="1" w:styleId="SEPGHeading2Char">
    <w:name w:val="SEPG_Heading 2 Char"/>
    <w:basedOn w:val="HeadingStyle2Char"/>
    <w:link w:val="SEPGHeading2"/>
    <w:rsid w:val="00105887"/>
    <w:rPr>
      <w:rFonts w:asciiTheme="majorHAnsi" w:hAnsiTheme="majorHAnsi"/>
      <w:sz w:val="26"/>
      <w:szCs w:val="26"/>
    </w:rPr>
  </w:style>
  <w:style w:type="paragraph" w:customStyle="1" w:styleId="SEPGHeading3">
    <w:name w:val="SEPG_Heading 3"/>
    <w:basedOn w:val="3"/>
    <w:link w:val="SEPGHeading3Char1"/>
    <w:qFormat/>
    <w:rsid w:val="00105887"/>
  </w:style>
  <w:style w:type="character" w:customStyle="1" w:styleId="NumberedListChar">
    <w:name w:val="Numbered List Char"/>
    <w:basedOn w:val="a1"/>
    <w:link w:val="NumberedList"/>
    <w:rsid w:val="00105887"/>
    <w:rPr>
      <w:rFonts w:ascii="Calibri" w:hAnsi="Calibri"/>
      <w:sz w:val="21"/>
      <w:szCs w:val="21"/>
    </w:rPr>
  </w:style>
  <w:style w:type="character" w:customStyle="1" w:styleId="SEPGNumberedListLevel1Char">
    <w:name w:val="SEPG_Numbered List Level 1 Char"/>
    <w:basedOn w:val="NumberedListChar"/>
    <w:link w:val="SEPGNumberedListLevel1"/>
    <w:rsid w:val="00105887"/>
  </w:style>
  <w:style w:type="paragraph" w:customStyle="1" w:styleId="SEPGHeading4">
    <w:name w:val="SEPG_Heading 4"/>
    <w:basedOn w:val="4"/>
    <w:link w:val="SEPGHeading4Char"/>
    <w:qFormat/>
    <w:rsid w:val="00105887"/>
  </w:style>
  <w:style w:type="character" w:customStyle="1" w:styleId="3Char">
    <w:name w:val="标题 3 Char"/>
    <w:basedOn w:val="a1"/>
    <w:link w:val="3"/>
    <w:rsid w:val="00105887"/>
    <w:rPr>
      <w:rFonts w:ascii="Calibri" w:hAnsi="Calibri" w:cs="Arial"/>
      <w:b/>
      <w:bCs/>
      <w:i/>
      <w:sz w:val="28"/>
      <w:szCs w:val="26"/>
      <w:shd w:val="clear" w:color="auto" w:fill="FFFFFF"/>
    </w:rPr>
  </w:style>
  <w:style w:type="character" w:customStyle="1" w:styleId="SEPGHeading3Char">
    <w:name w:val="SEPG_Heading 3 Char"/>
    <w:basedOn w:val="3Char"/>
    <w:rsid w:val="00105887"/>
  </w:style>
  <w:style w:type="paragraph" w:customStyle="1" w:styleId="SEPGHeading5">
    <w:name w:val="SEPG_Heading 5"/>
    <w:basedOn w:val="5"/>
    <w:link w:val="SEPGHeading5Char"/>
    <w:qFormat/>
    <w:rsid w:val="00105887"/>
  </w:style>
  <w:style w:type="character" w:customStyle="1" w:styleId="4Char">
    <w:name w:val="标题 4 Char"/>
    <w:basedOn w:val="a1"/>
    <w:link w:val="4"/>
    <w:rsid w:val="00105887"/>
    <w:rPr>
      <w:rFonts w:ascii="Calibri" w:hAnsi="Calibri"/>
      <w:b/>
      <w:bCs/>
      <w:sz w:val="24"/>
      <w:szCs w:val="28"/>
    </w:rPr>
  </w:style>
  <w:style w:type="character" w:customStyle="1" w:styleId="SEPGHeading4Char">
    <w:name w:val="SEPG_Heading 4 Char"/>
    <w:basedOn w:val="4Char"/>
    <w:link w:val="SEPGHeading4"/>
    <w:rsid w:val="00105887"/>
  </w:style>
  <w:style w:type="paragraph" w:customStyle="1" w:styleId="SEPGTableHeading">
    <w:name w:val="SEPG_Table Heading"/>
    <w:basedOn w:val="TableHeader"/>
    <w:link w:val="SEPGTableHeadingChar"/>
    <w:qFormat/>
    <w:rsid w:val="00105887"/>
  </w:style>
  <w:style w:type="character" w:customStyle="1" w:styleId="5Char">
    <w:name w:val="标题 5 Char"/>
    <w:basedOn w:val="a1"/>
    <w:link w:val="5"/>
    <w:rsid w:val="00105887"/>
    <w:rPr>
      <w:rFonts w:ascii="Calibri" w:hAnsi="Calibri" w:cs="Arial"/>
      <w:b/>
      <w:bCs/>
      <w:iCs/>
      <w:sz w:val="22"/>
      <w:szCs w:val="26"/>
    </w:rPr>
  </w:style>
  <w:style w:type="character" w:customStyle="1" w:styleId="SEPGHeading5Char">
    <w:name w:val="SEPG_Heading 5 Char"/>
    <w:basedOn w:val="5Char"/>
    <w:link w:val="SEPGHeading5"/>
    <w:rsid w:val="00105887"/>
  </w:style>
  <w:style w:type="paragraph" w:customStyle="1" w:styleId="SEPGTableText">
    <w:name w:val="SEPG_Table Text"/>
    <w:basedOn w:val="TableBody"/>
    <w:link w:val="SEPGTableTextChar"/>
    <w:qFormat/>
    <w:rsid w:val="00105887"/>
  </w:style>
  <w:style w:type="character" w:customStyle="1" w:styleId="TableHeaderChar">
    <w:name w:val="Table Header Char"/>
    <w:basedOn w:val="a1"/>
    <w:link w:val="TableHeader"/>
    <w:rsid w:val="00105887"/>
    <w:rPr>
      <w:rFonts w:ascii="Calibri" w:hAnsi="Calibri"/>
      <w:b/>
      <w:bCs/>
      <w:sz w:val="21"/>
      <w:szCs w:val="21"/>
    </w:rPr>
  </w:style>
  <w:style w:type="character" w:customStyle="1" w:styleId="SEPGTableHeadingChar">
    <w:name w:val="SEPG_Table Heading Char"/>
    <w:basedOn w:val="TableHeaderChar"/>
    <w:link w:val="SEPGTableHeading"/>
    <w:rsid w:val="00105887"/>
  </w:style>
  <w:style w:type="paragraph" w:customStyle="1" w:styleId="SEPGDocumentControlTableHeading">
    <w:name w:val="SEPG_Document Control Table Heading"/>
    <w:basedOn w:val="a0"/>
    <w:link w:val="SEPGDocumentControlTableHeadingChar"/>
    <w:qFormat/>
    <w:rsid w:val="00105887"/>
    <w:pPr>
      <w:spacing w:before="40" w:after="40"/>
    </w:pPr>
    <w:rPr>
      <w:b/>
    </w:rPr>
  </w:style>
  <w:style w:type="character" w:customStyle="1" w:styleId="TableBodyChar">
    <w:name w:val="Table Body Char"/>
    <w:basedOn w:val="a1"/>
    <w:link w:val="TableBody"/>
    <w:rsid w:val="00105887"/>
    <w:rPr>
      <w:rFonts w:ascii="Calibri" w:hAnsi="Calibri"/>
      <w:sz w:val="21"/>
      <w:szCs w:val="21"/>
    </w:rPr>
  </w:style>
  <w:style w:type="character" w:customStyle="1" w:styleId="SEPGTableTextChar">
    <w:name w:val="SEPG_Table Text Char"/>
    <w:basedOn w:val="TableBodyChar"/>
    <w:link w:val="SEPGTableText"/>
    <w:rsid w:val="00105887"/>
  </w:style>
  <w:style w:type="paragraph" w:customStyle="1" w:styleId="SEPGDocumentControlTableText">
    <w:name w:val="SEPG_Document Control Table Text"/>
    <w:basedOn w:val="TableBody"/>
    <w:link w:val="SEPGDocumentControlTableTextChar"/>
    <w:qFormat/>
    <w:rsid w:val="00105887"/>
  </w:style>
  <w:style w:type="character" w:customStyle="1" w:styleId="SEPGDocumentControlTableHeadingChar">
    <w:name w:val="SEPG_Document Control Table Heading Char"/>
    <w:basedOn w:val="a1"/>
    <w:link w:val="SEPGDocumentControlTableHeading"/>
    <w:rsid w:val="00105887"/>
    <w:rPr>
      <w:rFonts w:ascii="Calibri" w:hAnsi="Calibri"/>
      <w:b/>
      <w:sz w:val="21"/>
      <w:szCs w:val="21"/>
    </w:rPr>
  </w:style>
  <w:style w:type="paragraph" w:customStyle="1" w:styleId="SEPGTemplateusageguideline">
    <w:name w:val="SEPG_Template usage guideline"/>
    <w:basedOn w:val="a0"/>
    <w:link w:val="SEPGTemplateusageguidelineChar"/>
    <w:qFormat/>
    <w:rsid w:val="00105887"/>
    <w:rPr>
      <w:i/>
      <w:color w:val="0000FF"/>
      <w:sz w:val="18"/>
    </w:rPr>
  </w:style>
  <w:style w:type="character" w:customStyle="1" w:styleId="SEPGDocumentControlTableTextChar">
    <w:name w:val="SEPG_Document Control Table Text Char"/>
    <w:basedOn w:val="TableBodyChar"/>
    <w:link w:val="SEPGDocumentControlTableText"/>
    <w:rsid w:val="00105887"/>
  </w:style>
  <w:style w:type="character" w:customStyle="1" w:styleId="Char0">
    <w:name w:val="页眉 Char"/>
    <w:aliases w:val="Main Title Char"/>
    <w:basedOn w:val="a1"/>
    <w:link w:val="a9"/>
    <w:rsid w:val="00105887"/>
    <w:rPr>
      <w:rFonts w:ascii="Calibri" w:hAnsi="Calibri"/>
      <w:b/>
      <w:sz w:val="40"/>
      <w:szCs w:val="40"/>
    </w:rPr>
  </w:style>
  <w:style w:type="character" w:customStyle="1" w:styleId="SEPGTemplateusageguidelineChar">
    <w:name w:val="SEPG_Template usage guideline Char"/>
    <w:basedOn w:val="a1"/>
    <w:link w:val="SEPGTemplateusageguideline"/>
    <w:rsid w:val="00105887"/>
    <w:rPr>
      <w:rFonts w:ascii="Calibri" w:hAnsi="Calibri"/>
      <w:i/>
      <w:color w:val="0000FF"/>
      <w:sz w:val="18"/>
      <w:szCs w:val="21"/>
    </w:rPr>
  </w:style>
  <w:style w:type="paragraph" w:customStyle="1" w:styleId="HeadingStyle3">
    <w:name w:val="Heading Style 3"/>
    <w:basedOn w:val="SEPGHeading3"/>
    <w:link w:val="HeadingStyle3Char"/>
    <w:qFormat/>
    <w:rsid w:val="00105887"/>
    <w:rPr>
      <w:i w:val="0"/>
      <w:sz w:val="24"/>
      <w:szCs w:val="24"/>
    </w:rPr>
  </w:style>
  <w:style w:type="paragraph" w:customStyle="1" w:styleId="HeadingStyle4">
    <w:name w:val="Heading Style 4"/>
    <w:basedOn w:val="SEPGHeading3"/>
    <w:link w:val="HeadingStyle4Char"/>
    <w:qFormat/>
    <w:rsid w:val="00105887"/>
    <w:pPr>
      <w:numPr>
        <w:ilvl w:val="3"/>
      </w:numPr>
    </w:pPr>
    <w:rPr>
      <w:i w:val="0"/>
    </w:rPr>
  </w:style>
  <w:style w:type="character" w:customStyle="1" w:styleId="SEPGHeading3Char1">
    <w:name w:val="SEPG_Heading 3 Char1"/>
    <w:basedOn w:val="3Char"/>
    <w:link w:val="SEPGHeading3"/>
    <w:rsid w:val="00105887"/>
  </w:style>
  <w:style w:type="character" w:customStyle="1" w:styleId="HeadingStyle3Char">
    <w:name w:val="Heading Style 3 Char"/>
    <w:basedOn w:val="SEPGHeading3Char1"/>
    <w:link w:val="HeadingStyle3"/>
    <w:rsid w:val="00105887"/>
    <w:rPr>
      <w:sz w:val="24"/>
      <w:szCs w:val="24"/>
    </w:rPr>
  </w:style>
  <w:style w:type="character" w:customStyle="1" w:styleId="HeadingStyle4Char">
    <w:name w:val="Heading Style 4 Char"/>
    <w:basedOn w:val="SEPGHeading3Char1"/>
    <w:link w:val="HeadingStyle4"/>
    <w:rsid w:val="00105887"/>
  </w:style>
  <w:style w:type="paragraph" w:styleId="ae">
    <w:name w:val="Body Text"/>
    <w:basedOn w:val="a0"/>
    <w:link w:val="Char1"/>
    <w:rsid w:val="00105887"/>
    <w:pPr>
      <w:spacing w:after="120"/>
    </w:pPr>
  </w:style>
  <w:style w:type="character" w:customStyle="1" w:styleId="Char1">
    <w:name w:val="正文文本 Char"/>
    <w:basedOn w:val="a1"/>
    <w:link w:val="ae"/>
    <w:rsid w:val="00105887"/>
    <w:rPr>
      <w:rFonts w:ascii="Calibri" w:hAnsi="Calibri"/>
      <w:sz w:val="21"/>
      <w:szCs w:val="21"/>
    </w:rPr>
  </w:style>
  <w:style w:type="paragraph" w:customStyle="1" w:styleId="TableText">
    <w:name w:val="Table Text"/>
    <w:basedOn w:val="a0"/>
    <w:autoRedefine/>
    <w:rsid w:val="00105887"/>
    <w:pPr>
      <w:spacing w:before="40" w:after="40"/>
      <w:ind w:left="14" w:right="14"/>
      <w:jc w:val="left"/>
    </w:pPr>
    <w:rPr>
      <w:szCs w:val="20"/>
      <w:lang w:val="en-GB"/>
    </w:rPr>
  </w:style>
  <w:style w:type="paragraph" w:customStyle="1" w:styleId="a">
    <w:name w:val="正文二级列表"/>
    <w:basedOn w:val="a0"/>
    <w:rsid w:val="00E30322"/>
    <w:pPr>
      <w:widowControl w:val="0"/>
      <w:numPr>
        <w:numId w:val="4"/>
      </w:numPr>
      <w:spacing w:line="300" w:lineRule="auto"/>
      <w:ind w:rightChars="-159" w:right="-334"/>
    </w:pPr>
    <w:rPr>
      <w:rFonts w:ascii="SimSun" w:eastAsia="SimSun" w:hAnsi="SimSun" w:cs="SimSun"/>
      <w:kern w:val="2"/>
      <w:szCs w:val="20"/>
      <w:lang w:eastAsia="zh-CN"/>
    </w:rPr>
  </w:style>
  <w:style w:type="character" w:customStyle="1" w:styleId="BulletedListChar">
    <w:name w:val="Bulleted List Char"/>
    <w:basedOn w:val="a1"/>
    <w:link w:val="BulletedList"/>
    <w:rsid w:val="00E30322"/>
    <w:rPr>
      <w:rFonts w:ascii="Calibri" w:hAnsi="Calibri"/>
      <w:sz w:val="21"/>
      <w:szCs w:val="21"/>
    </w:rPr>
  </w:style>
  <w:style w:type="paragraph" w:styleId="af">
    <w:name w:val="List Paragraph"/>
    <w:basedOn w:val="a0"/>
    <w:uiPriority w:val="34"/>
    <w:qFormat/>
    <w:rsid w:val="00DA77EE"/>
    <w:pPr>
      <w:ind w:left="720"/>
      <w:contextualSpacing/>
    </w:pPr>
    <w:rPr>
      <w:rFonts w:ascii="Arial" w:hAnsi="Arial"/>
      <w:sz w:val="20"/>
      <w:szCs w:val="24"/>
    </w:rPr>
  </w:style>
  <w:style w:type="paragraph" w:customStyle="1" w:styleId="DocumentBullet1">
    <w:name w:val="Document Bullet1"/>
    <w:rsid w:val="003E6F7D"/>
    <w:pPr>
      <w:keepNext/>
      <w:numPr>
        <w:numId w:val="8"/>
      </w:numPr>
      <w:spacing w:line="360" w:lineRule="auto"/>
    </w:pPr>
    <w:rPr>
      <w:rFonts w:ascii="Arial" w:hAnsi="Arial"/>
      <w:lang w:val="en-AU"/>
    </w:rPr>
  </w:style>
  <w:style w:type="character" w:customStyle="1" w:styleId="Char">
    <w:name w:val="脚注文本 Char"/>
    <w:basedOn w:val="a1"/>
    <w:link w:val="a4"/>
    <w:rsid w:val="00B14DED"/>
    <w:rPr>
      <w:rFonts w:ascii="Calibri" w:hAnsi="Calibri"/>
      <w:sz w:val="16"/>
    </w:rPr>
  </w:style>
</w:styles>
</file>

<file path=word/webSettings.xml><?xml version="1.0" encoding="utf-8"?>
<w:webSettings xmlns:r="http://schemas.openxmlformats.org/officeDocument/2006/relationships" xmlns:w="http://schemas.openxmlformats.org/wordprocessingml/2006/main">
  <w:divs>
    <w:div w:id="17249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oleObject" Target="embeddings/oleObject4.bin"/><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oleObject" Target="embeddings/oleObject2.bin"/><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oleObject" Target="embeddings/oleObject5.bin"/><Relationship Id="rId10" Type="http://schemas.openxmlformats.org/officeDocument/2006/relationships/endnotes" Target="endnotes.xml"/><Relationship Id="rId19" Type="http://schemas.openxmlformats.org/officeDocument/2006/relationships/oleObject" Target="embeddings/oleObject3.bin"/><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awan.Kumar\Desktop\SGC_Template\TMP_Proces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0858DD4994DF4B9D5A880528A44F9A" ma:contentTypeVersion="0" ma:contentTypeDescription="Create a new document." ma:contentTypeScope="" ma:versionID="0837c546e83da317968390ffc3b4f3db">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FC2EA-93A8-48F4-AEC9-7D2E54470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AF5B72E-0ECE-4FF8-8DB8-B53542B2136E}">
  <ds:schemaRefs>
    <ds:schemaRef ds:uri="http://schemas.microsoft.com/sharepoint/v3/contenttype/forms"/>
  </ds:schemaRefs>
</ds:datastoreItem>
</file>

<file path=customXml/itemProps3.xml><?xml version="1.0" encoding="utf-8"?>
<ds:datastoreItem xmlns:ds="http://schemas.openxmlformats.org/officeDocument/2006/customXml" ds:itemID="{87F0DAA5-A490-4BB9-8223-3866472E2ACB}">
  <ds:schemaRefs>
    <ds:schemaRef ds:uri="http://schemas.microsoft.com/office/2006/metadata/properties"/>
  </ds:schemaRefs>
</ds:datastoreItem>
</file>

<file path=customXml/itemProps4.xml><?xml version="1.0" encoding="utf-8"?>
<ds:datastoreItem xmlns:ds="http://schemas.openxmlformats.org/officeDocument/2006/customXml" ds:itemID="{E7C075FE-1362-4506-9D95-2B1CEB8A9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TMP_Process Template.dotx</Template>
  <TotalTime>123</TotalTime>
  <Pages>21</Pages>
  <Words>1960</Words>
  <Characters>11178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Service Set Up and Transition Process</vt:lpstr>
    </vt:vector>
  </TitlesOfParts>
  <Manager/>
  <Company>SunGard</Company>
  <LinksUpToDate>false</LinksUpToDate>
  <CharactersWithSpaces>13112</CharactersWithSpaces>
  <SharedDoc>false</SharedDoc>
  <HLinks>
    <vt:vector size="90" baseType="variant">
      <vt:variant>
        <vt:i4>1638455</vt:i4>
      </vt:variant>
      <vt:variant>
        <vt:i4>86</vt:i4>
      </vt:variant>
      <vt:variant>
        <vt:i4>0</vt:i4>
      </vt:variant>
      <vt:variant>
        <vt:i4>5</vt:i4>
      </vt:variant>
      <vt:variant>
        <vt:lpwstr/>
      </vt:variant>
      <vt:variant>
        <vt:lpwstr>_Toc203539520</vt:lpwstr>
      </vt:variant>
      <vt:variant>
        <vt:i4>1703991</vt:i4>
      </vt:variant>
      <vt:variant>
        <vt:i4>80</vt:i4>
      </vt:variant>
      <vt:variant>
        <vt:i4>0</vt:i4>
      </vt:variant>
      <vt:variant>
        <vt:i4>5</vt:i4>
      </vt:variant>
      <vt:variant>
        <vt:lpwstr/>
      </vt:variant>
      <vt:variant>
        <vt:lpwstr>_Toc203539519</vt:lpwstr>
      </vt:variant>
      <vt:variant>
        <vt:i4>1703991</vt:i4>
      </vt:variant>
      <vt:variant>
        <vt:i4>74</vt:i4>
      </vt:variant>
      <vt:variant>
        <vt:i4>0</vt:i4>
      </vt:variant>
      <vt:variant>
        <vt:i4>5</vt:i4>
      </vt:variant>
      <vt:variant>
        <vt:lpwstr/>
      </vt:variant>
      <vt:variant>
        <vt:lpwstr>_Toc203539518</vt:lpwstr>
      </vt:variant>
      <vt:variant>
        <vt:i4>1703991</vt:i4>
      </vt:variant>
      <vt:variant>
        <vt:i4>68</vt:i4>
      </vt:variant>
      <vt:variant>
        <vt:i4>0</vt:i4>
      </vt:variant>
      <vt:variant>
        <vt:i4>5</vt:i4>
      </vt:variant>
      <vt:variant>
        <vt:lpwstr/>
      </vt:variant>
      <vt:variant>
        <vt:lpwstr>_Toc203539517</vt:lpwstr>
      </vt:variant>
      <vt:variant>
        <vt:i4>1703991</vt:i4>
      </vt:variant>
      <vt:variant>
        <vt:i4>62</vt:i4>
      </vt:variant>
      <vt:variant>
        <vt:i4>0</vt:i4>
      </vt:variant>
      <vt:variant>
        <vt:i4>5</vt:i4>
      </vt:variant>
      <vt:variant>
        <vt:lpwstr/>
      </vt:variant>
      <vt:variant>
        <vt:lpwstr>_Toc203539516</vt:lpwstr>
      </vt:variant>
      <vt:variant>
        <vt:i4>1703991</vt:i4>
      </vt:variant>
      <vt:variant>
        <vt:i4>56</vt:i4>
      </vt:variant>
      <vt:variant>
        <vt:i4>0</vt:i4>
      </vt:variant>
      <vt:variant>
        <vt:i4>5</vt:i4>
      </vt:variant>
      <vt:variant>
        <vt:lpwstr/>
      </vt:variant>
      <vt:variant>
        <vt:lpwstr>_Toc203539515</vt:lpwstr>
      </vt:variant>
      <vt:variant>
        <vt:i4>1703991</vt:i4>
      </vt:variant>
      <vt:variant>
        <vt:i4>50</vt:i4>
      </vt:variant>
      <vt:variant>
        <vt:i4>0</vt:i4>
      </vt:variant>
      <vt:variant>
        <vt:i4>5</vt:i4>
      </vt:variant>
      <vt:variant>
        <vt:lpwstr/>
      </vt:variant>
      <vt:variant>
        <vt:lpwstr>_Toc203539514</vt:lpwstr>
      </vt:variant>
      <vt:variant>
        <vt:i4>1703991</vt:i4>
      </vt:variant>
      <vt:variant>
        <vt:i4>44</vt:i4>
      </vt:variant>
      <vt:variant>
        <vt:i4>0</vt:i4>
      </vt:variant>
      <vt:variant>
        <vt:i4>5</vt:i4>
      </vt:variant>
      <vt:variant>
        <vt:lpwstr/>
      </vt:variant>
      <vt:variant>
        <vt:lpwstr>_Toc203539513</vt:lpwstr>
      </vt:variant>
      <vt:variant>
        <vt:i4>1703991</vt:i4>
      </vt:variant>
      <vt:variant>
        <vt:i4>38</vt:i4>
      </vt:variant>
      <vt:variant>
        <vt:i4>0</vt:i4>
      </vt:variant>
      <vt:variant>
        <vt:i4>5</vt:i4>
      </vt:variant>
      <vt:variant>
        <vt:lpwstr/>
      </vt:variant>
      <vt:variant>
        <vt:lpwstr>_Toc203539512</vt:lpwstr>
      </vt:variant>
      <vt:variant>
        <vt:i4>1703991</vt:i4>
      </vt:variant>
      <vt:variant>
        <vt:i4>32</vt:i4>
      </vt:variant>
      <vt:variant>
        <vt:i4>0</vt:i4>
      </vt:variant>
      <vt:variant>
        <vt:i4>5</vt:i4>
      </vt:variant>
      <vt:variant>
        <vt:lpwstr/>
      </vt:variant>
      <vt:variant>
        <vt:lpwstr>_Toc203539511</vt:lpwstr>
      </vt:variant>
      <vt:variant>
        <vt:i4>1703991</vt:i4>
      </vt:variant>
      <vt:variant>
        <vt:i4>26</vt:i4>
      </vt:variant>
      <vt:variant>
        <vt:i4>0</vt:i4>
      </vt:variant>
      <vt:variant>
        <vt:i4>5</vt:i4>
      </vt:variant>
      <vt:variant>
        <vt:lpwstr/>
      </vt:variant>
      <vt:variant>
        <vt:lpwstr>_Toc203539510</vt:lpwstr>
      </vt:variant>
      <vt:variant>
        <vt:i4>1769527</vt:i4>
      </vt:variant>
      <vt:variant>
        <vt:i4>20</vt:i4>
      </vt:variant>
      <vt:variant>
        <vt:i4>0</vt:i4>
      </vt:variant>
      <vt:variant>
        <vt:i4>5</vt:i4>
      </vt:variant>
      <vt:variant>
        <vt:lpwstr/>
      </vt:variant>
      <vt:variant>
        <vt:lpwstr>_Toc203539509</vt:lpwstr>
      </vt:variant>
      <vt:variant>
        <vt:i4>1769527</vt:i4>
      </vt:variant>
      <vt:variant>
        <vt:i4>14</vt:i4>
      </vt:variant>
      <vt:variant>
        <vt:i4>0</vt:i4>
      </vt:variant>
      <vt:variant>
        <vt:i4>5</vt:i4>
      </vt:variant>
      <vt:variant>
        <vt:lpwstr/>
      </vt:variant>
      <vt:variant>
        <vt:lpwstr>_Toc203539508</vt:lpwstr>
      </vt:variant>
      <vt:variant>
        <vt:i4>1769527</vt:i4>
      </vt:variant>
      <vt:variant>
        <vt:i4>8</vt:i4>
      </vt:variant>
      <vt:variant>
        <vt:i4>0</vt:i4>
      </vt:variant>
      <vt:variant>
        <vt:i4>5</vt:i4>
      </vt:variant>
      <vt:variant>
        <vt:lpwstr/>
      </vt:variant>
      <vt:variant>
        <vt:lpwstr>_Toc203539507</vt:lpwstr>
      </vt:variant>
      <vt:variant>
        <vt:i4>1769527</vt:i4>
      </vt:variant>
      <vt:variant>
        <vt:i4>2</vt:i4>
      </vt:variant>
      <vt:variant>
        <vt:i4>0</vt:i4>
      </vt:variant>
      <vt:variant>
        <vt:i4>5</vt:i4>
      </vt:variant>
      <vt:variant>
        <vt:lpwstr/>
      </vt:variant>
      <vt:variant>
        <vt:lpwstr>_Toc203539506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Set Up and Transition Process</dc:title>
  <dc:subject>Initial Draft</dc:subject>
  <dc:creator>CoE-PPM</dc:creator>
  <cp:keywords/>
  <dc:description/>
  <cp:lastModifiedBy>qin.chen</cp:lastModifiedBy>
  <cp:revision>11</cp:revision>
  <cp:lastPrinted>2008-04-22T08:02:00Z</cp:lastPrinted>
  <dcterms:created xsi:type="dcterms:W3CDTF">2010-11-08T14:57:00Z</dcterms:created>
  <dcterms:modified xsi:type="dcterms:W3CDTF">2010-11-12T08:39:00Z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mplVersion">
    <vt:lpwstr>1.0</vt:lpwstr>
  </property>
  <property fmtid="{D5CDD505-2E9C-101B-9397-08002B2CF9AE}" pid="3" name="Effective Date">
    <vt:lpwstr>02 August, 2010</vt:lpwstr>
  </property>
  <property fmtid="{D5CDD505-2E9C-101B-9397-08002B2CF9AE}" pid="4" name="Created by">
    <vt:lpwstr>Created by SunGard China</vt:lpwstr>
  </property>
  <property fmtid="{D5CDD505-2E9C-101B-9397-08002B2CF9AE}" pid="5" name="Document ID">
    <vt:lpwstr>TMP_Process</vt:lpwstr>
  </property>
  <property fmtid="{D5CDD505-2E9C-101B-9397-08002B2CF9AE}" pid="6" name="Methodology">
    <vt:lpwstr>Product Management Methodology</vt:lpwstr>
  </property>
  <property fmtid="{D5CDD505-2E9C-101B-9397-08002B2CF9AE}" pid="7" name="ContentTypeId">
    <vt:lpwstr>0x010100610858DD4994DF4B9D5A880528A44F9A</vt:lpwstr>
  </property>
</Properties>
</file>